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7E076" w14:textId="5048D0E1" w:rsidR="00E34CEC" w:rsidRDefault="00E34CEC" w:rsidP="0061047C">
      <w:pPr>
        <w:spacing w:line="240" w:lineRule="atLeast"/>
        <w:jc w:val="center"/>
        <w:rPr>
          <w:rFonts w:ascii="Aptos ExtraBold" w:hAnsi="Aptos ExtraBold"/>
          <w:color w:val="000000"/>
          <w:sz w:val="24"/>
          <w:szCs w:val="24"/>
        </w:rPr>
      </w:pPr>
      <w:bookmarkStart w:id="0" w:name="_Hlk182991979"/>
      <w:bookmarkStart w:id="1" w:name="_Hlk182993609"/>
      <w:bookmarkStart w:id="2" w:name="_Hlk182994173"/>
      <w:r w:rsidRPr="0061047C">
        <w:rPr>
          <w:rFonts w:ascii="Aptos ExtraBold" w:hAnsi="Aptos ExtraBold"/>
          <w:color w:val="000000"/>
          <w:sz w:val="24"/>
          <w:szCs w:val="24"/>
          <w:highlight w:val="yellow"/>
        </w:rPr>
        <w:t xml:space="preserve">MODELE </w:t>
      </w:r>
      <w:r w:rsidR="0061047C">
        <w:rPr>
          <w:rFonts w:ascii="Aptos ExtraBold" w:hAnsi="Aptos ExtraBold"/>
          <w:color w:val="000000"/>
          <w:sz w:val="24"/>
          <w:szCs w:val="24"/>
          <w:highlight w:val="yellow"/>
        </w:rPr>
        <w:t xml:space="preserve">TRAME SIGNATURE </w:t>
      </w:r>
      <w:r w:rsidRPr="0061047C">
        <w:rPr>
          <w:rFonts w:ascii="Aptos ExtraBold" w:hAnsi="Aptos ExtraBold"/>
          <w:color w:val="000000"/>
          <w:sz w:val="24"/>
          <w:szCs w:val="24"/>
          <w:highlight w:val="yellow"/>
        </w:rPr>
        <w:t xml:space="preserve">SPDV  (trame </w:t>
      </w:r>
      <w:r w:rsidR="0061047C" w:rsidRPr="0061047C">
        <w:rPr>
          <w:rFonts w:ascii="Aptos ExtraBold" w:hAnsi="Aptos ExtraBold"/>
          <w:color w:val="000000"/>
          <w:sz w:val="24"/>
          <w:szCs w:val="24"/>
          <w:highlight w:val="yellow"/>
        </w:rPr>
        <w:t xml:space="preserve">individuelle </w:t>
      </w:r>
      <w:r w:rsidR="0069745A">
        <w:rPr>
          <w:rFonts w:ascii="Aptos ExtraBold" w:hAnsi="Aptos ExtraBold"/>
          <w:color w:val="000000"/>
          <w:sz w:val="24"/>
          <w:szCs w:val="24"/>
          <w:highlight w:val="yellow"/>
        </w:rPr>
        <w:t>/</w:t>
      </w:r>
      <w:r w:rsidR="0061047C" w:rsidRPr="0061047C">
        <w:rPr>
          <w:rFonts w:ascii="Aptos ExtraBold" w:hAnsi="Aptos ExtraBold"/>
          <w:color w:val="000000"/>
          <w:sz w:val="24"/>
          <w:szCs w:val="24"/>
          <w:highlight w:val="yellow"/>
        </w:rPr>
        <w:t xml:space="preserve"> SPDV)</w:t>
      </w:r>
    </w:p>
    <w:p w14:paraId="5ECAD706" w14:textId="77777777" w:rsidR="00E34CEC" w:rsidRDefault="00E34CEC" w:rsidP="00B74910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</w:p>
    <w:p w14:paraId="12EB8513" w14:textId="77777777" w:rsidR="00E34CEC" w:rsidRDefault="00E34CEC" w:rsidP="00B74910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</w:p>
    <w:p w14:paraId="059F14D1" w14:textId="77777777" w:rsidR="0061047C" w:rsidRDefault="0061047C" w:rsidP="00B74910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</w:p>
    <w:p w14:paraId="3C37FEC5" w14:textId="26A7EAE8" w:rsidR="00B74910" w:rsidRPr="00EE7818" w:rsidRDefault="0032104D" w:rsidP="00B74910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color w:val="000000"/>
          <w:sz w:val="24"/>
          <w:szCs w:val="24"/>
        </w:rPr>
        <w:t>Angélique THOMAS</w:t>
      </w:r>
    </w:p>
    <w:p w14:paraId="4B35A734" w14:textId="77777777" w:rsidR="00B74910" w:rsidRDefault="0032104D" w:rsidP="00B74910">
      <w:pPr>
        <w:spacing w:line="324" w:lineRule="exact"/>
        <w:rPr>
          <w:color w:val="000000"/>
          <w:sz w:val="24"/>
          <w:szCs w:val="24"/>
        </w:rPr>
      </w:pPr>
      <w:r w:rsidRPr="0032104D">
        <w:rPr>
          <w:color w:val="000000"/>
          <w:sz w:val="24"/>
          <w:szCs w:val="24"/>
        </w:rPr>
        <w:t>Responsable SPDV</w:t>
      </w:r>
    </w:p>
    <w:p w14:paraId="645C5559" w14:textId="77777777" w:rsidR="0032104D" w:rsidRPr="00EE7818" w:rsidRDefault="0032104D" w:rsidP="00B74910">
      <w:pPr>
        <w:spacing w:line="324" w:lineRule="exact"/>
        <w:rPr>
          <w:rFonts w:ascii="Aptos" w:hAnsi="Aptos"/>
          <w:color w:val="000000"/>
          <w:sz w:val="24"/>
          <w:szCs w:val="24"/>
        </w:rPr>
      </w:pPr>
    </w:p>
    <w:p w14:paraId="454320E8" w14:textId="77777777" w:rsidR="00B74910" w:rsidRPr="00EE7818" w:rsidRDefault="0032104D" w:rsidP="00B74910">
      <w:pPr>
        <w:spacing w:line="324" w:lineRule="exact"/>
        <w:rPr>
          <w:rFonts w:ascii="Aptos ExtraBold" w:hAnsi="Aptos ExtraBold"/>
          <w:color w:val="FF2822"/>
          <w:sz w:val="24"/>
          <w:szCs w:val="24"/>
        </w:rPr>
      </w:pPr>
      <w:r>
        <w:rPr>
          <w:rFonts w:ascii="Aptos ExtraBold" w:hAnsi="Aptos ExtraBold"/>
          <w:color w:val="FF2822"/>
          <w:sz w:val="24"/>
          <w:szCs w:val="24"/>
        </w:rPr>
        <w:t>ITM LAI – Etablissement de ANGOUL</w:t>
      </w:r>
      <w:r w:rsidR="004B474A">
        <w:rPr>
          <w:rFonts w:ascii="Aptos ExtraBold" w:hAnsi="Aptos ExtraBold"/>
          <w:color w:val="FF2822"/>
          <w:sz w:val="24"/>
          <w:szCs w:val="24"/>
        </w:rPr>
        <w:t>E</w:t>
      </w:r>
      <w:r>
        <w:rPr>
          <w:rFonts w:ascii="Aptos ExtraBold" w:hAnsi="Aptos ExtraBold"/>
          <w:color w:val="FF2822"/>
          <w:sz w:val="24"/>
          <w:szCs w:val="24"/>
        </w:rPr>
        <w:t>ME</w:t>
      </w:r>
    </w:p>
    <w:p w14:paraId="3B523B80" w14:textId="77777777" w:rsidR="0032104D" w:rsidRPr="0032104D" w:rsidRDefault="0032104D" w:rsidP="0032104D">
      <w:pPr>
        <w:spacing w:line="324" w:lineRule="exact"/>
        <w:rPr>
          <w:rFonts w:ascii="Aptos" w:hAnsi="Aptos"/>
          <w:color w:val="000000"/>
        </w:rPr>
      </w:pPr>
      <w:r w:rsidRPr="0032104D">
        <w:rPr>
          <w:rFonts w:ascii="Aptos" w:hAnsi="Aptos"/>
          <w:color w:val="000000"/>
          <w:sz w:val="24"/>
          <w:szCs w:val="24"/>
        </w:rPr>
        <w:t>1 Route des Robinettes</w:t>
      </w:r>
      <w:r>
        <w:rPr>
          <w:rFonts w:ascii="Aptos" w:hAnsi="Aptos"/>
          <w:color w:val="000000"/>
          <w:sz w:val="24"/>
          <w:szCs w:val="24"/>
        </w:rPr>
        <w:t xml:space="preserve"> </w:t>
      </w:r>
      <w:r w:rsidRPr="0032104D">
        <w:rPr>
          <w:rFonts w:ascii="Aptos" w:hAnsi="Aptos"/>
          <w:color w:val="000000"/>
        </w:rPr>
        <w:t>16</w:t>
      </w:r>
      <w:r>
        <w:rPr>
          <w:rFonts w:ascii="Aptos" w:hAnsi="Aptos"/>
          <w:color w:val="000000"/>
        </w:rPr>
        <w:t xml:space="preserve"> </w:t>
      </w:r>
      <w:r w:rsidRPr="0032104D">
        <w:rPr>
          <w:rFonts w:ascii="Aptos" w:hAnsi="Aptos"/>
          <w:color w:val="000000"/>
        </w:rPr>
        <w:t>440 ANGOULEME</w:t>
      </w:r>
    </w:p>
    <w:p w14:paraId="5CC16175" w14:textId="77777777" w:rsidR="00B74910" w:rsidRPr="00EE7818" w:rsidRDefault="00B74910" w:rsidP="00B74910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>Tél +33 (0)</w:t>
      </w:r>
      <w:r w:rsidR="0032104D" w:rsidRPr="0032104D">
        <w:rPr>
          <w:rFonts w:ascii="Aptos" w:hAnsi="Aptos"/>
          <w:color w:val="000000"/>
          <w:sz w:val="24"/>
          <w:szCs w:val="24"/>
        </w:rPr>
        <w:t>5 17 00 89 05</w:t>
      </w:r>
    </w:p>
    <w:p w14:paraId="01C4BC0B" w14:textId="77777777" w:rsidR="00B74910" w:rsidRPr="00B74910" w:rsidRDefault="00C109CA" w:rsidP="00B74910">
      <w:pPr>
        <w:spacing w:line="324" w:lineRule="exact"/>
        <w:rPr>
          <w:rFonts w:ascii="Aptos" w:hAnsi="Aptos"/>
          <w:sz w:val="24"/>
          <w:szCs w:val="24"/>
        </w:rPr>
      </w:pPr>
      <w:hyperlink r:id="rId7" w:history="1">
        <w:r w:rsidR="00B74910" w:rsidRPr="00B74910">
          <w:rPr>
            <w:rStyle w:val="Lienhypertexte"/>
            <w:rFonts w:ascii="Aptos" w:hAnsi="Aptos"/>
            <w:color w:val="auto"/>
            <w:sz w:val="24"/>
            <w:szCs w:val="24"/>
          </w:rPr>
          <w:t>www.mousquetaires.com</w:t>
        </w:r>
      </w:hyperlink>
    </w:p>
    <w:p w14:paraId="736EB31B" w14:textId="77777777" w:rsidR="00B74910" w:rsidRDefault="00B74910" w:rsidP="00B74910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60231B02" wp14:editId="3DD00BD2">
            <wp:extent cx="2440800" cy="1005573"/>
            <wp:effectExtent l="0" t="0" r="0" b="4445"/>
            <wp:docPr id="138247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0D17" w14:textId="77777777" w:rsidR="00B74910" w:rsidRDefault="00B74910" w:rsidP="00B74910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</w:p>
    <w:p w14:paraId="60352D0E" w14:textId="77777777" w:rsidR="00C16F9A" w:rsidRDefault="00C16F9A">
      <w:pPr>
        <w:rPr>
          <w:rFonts w:ascii="Aptos ExtraBold" w:hAnsi="Aptos ExtraBold"/>
          <w:color w:val="000000"/>
          <w:sz w:val="24"/>
          <w:szCs w:val="24"/>
        </w:rPr>
      </w:pPr>
    </w:p>
    <w:p w14:paraId="730E5C1B" w14:textId="68851B5F" w:rsidR="004B474A" w:rsidRDefault="004B474A">
      <w:pPr>
        <w:rPr>
          <w:rFonts w:ascii="Aptos ExtraBold" w:hAnsi="Aptos ExtraBold"/>
          <w:color w:val="000000"/>
          <w:sz w:val="24"/>
          <w:szCs w:val="24"/>
        </w:rPr>
      </w:pPr>
    </w:p>
    <w:p w14:paraId="31A30991" w14:textId="32CAF037" w:rsidR="00EC4F62" w:rsidRDefault="00EC4F62">
      <w:pPr>
        <w:rPr>
          <w:rFonts w:ascii="Aptos" w:hAnsi="Aptos"/>
          <w:b/>
          <w:bCs/>
          <w:color w:val="000000"/>
          <w:sz w:val="44"/>
          <w:szCs w:val="44"/>
        </w:rPr>
      </w:pPr>
    </w:p>
    <w:p w14:paraId="4B407D8E" w14:textId="77777777" w:rsidR="0061047C" w:rsidRDefault="0061047C">
      <w:pPr>
        <w:rPr>
          <w:rFonts w:ascii="Aptos" w:hAnsi="Aptos"/>
          <w:b/>
          <w:bCs/>
          <w:color w:val="000000"/>
          <w:sz w:val="44"/>
          <w:szCs w:val="44"/>
        </w:rPr>
      </w:pPr>
    </w:p>
    <w:p w14:paraId="44098294" w14:textId="2D64FD8B" w:rsidR="00EC4F62" w:rsidRDefault="00E83018" w:rsidP="00EC4F62">
      <w:pPr>
        <w:rPr>
          <w:rFonts w:ascii="Aptos" w:hAnsi="Aptos"/>
          <w:b/>
          <w:bCs/>
          <w:color w:val="FF2822"/>
          <w:sz w:val="40"/>
          <w:szCs w:val="40"/>
        </w:rPr>
      </w:pPr>
      <w:r>
        <w:rPr>
          <w:rFonts w:ascii="Aptos" w:hAnsi="Aptos"/>
          <w:b/>
          <w:bCs/>
          <w:noProof/>
          <w:color w:val="FF2822"/>
          <w:sz w:val="40"/>
          <w:szCs w:val="40"/>
        </w:rPr>
        <w:drawing>
          <wp:inline distT="0" distB="0" distL="0" distR="0" wp14:anchorId="41F38205" wp14:editId="165F8D13">
            <wp:extent cx="1974850" cy="471450"/>
            <wp:effectExtent l="0" t="0" r="6350" b="5080"/>
            <wp:docPr id="325984714" name="Image 6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4714" name="Image 6" descr="Une image contenant texte, Police, logo, Graphiqu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143" cy="49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p w14:paraId="0510F80E" w14:textId="1063AA8D" w:rsidR="004B474A" w:rsidRPr="0032104D" w:rsidRDefault="004B474A" w:rsidP="004B474A">
      <w:pPr>
        <w:spacing w:line="324" w:lineRule="exact"/>
        <w:rPr>
          <w:rFonts w:ascii="Aptos" w:hAnsi="Aptos"/>
          <w:color w:val="000000"/>
        </w:rPr>
      </w:pPr>
      <w:r w:rsidRPr="0032104D">
        <w:rPr>
          <w:rFonts w:ascii="Aptos" w:hAnsi="Aptos"/>
          <w:color w:val="000000"/>
          <w:sz w:val="24"/>
          <w:szCs w:val="24"/>
        </w:rPr>
        <w:t>1 Route des Robinettes</w:t>
      </w:r>
      <w:r>
        <w:rPr>
          <w:rFonts w:ascii="Aptos" w:hAnsi="Aptos"/>
          <w:color w:val="000000"/>
          <w:sz w:val="24"/>
          <w:szCs w:val="24"/>
        </w:rPr>
        <w:t xml:space="preserve"> </w:t>
      </w:r>
      <w:r w:rsidRPr="0032104D">
        <w:rPr>
          <w:rFonts w:ascii="Aptos" w:hAnsi="Aptos"/>
          <w:color w:val="000000"/>
        </w:rPr>
        <w:t>16</w:t>
      </w:r>
      <w:r>
        <w:rPr>
          <w:rFonts w:ascii="Aptos" w:hAnsi="Aptos"/>
          <w:color w:val="000000"/>
        </w:rPr>
        <w:t xml:space="preserve"> </w:t>
      </w:r>
      <w:r w:rsidRPr="0032104D">
        <w:rPr>
          <w:rFonts w:ascii="Aptos" w:hAnsi="Aptos"/>
          <w:color w:val="000000"/>
        </w:rPr>
        <w:t>440 ANGOULEME</w:t>
      </w:r>
    </w:p>
    <w:p w14:paraId="7708E11D" w14:textId="77777777" w:rsidR="004B474A" w:rsidRDefault="0032104D" w:rsidP="004B474A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>Tél +33 (0)</w:t>
      </w:r>
      <w:r w:rsidR="004B474A" w:rsidRPr="004B474A">
        <w:rPr>
          <w:rFonts w:ascii="Aptos" w:hAnsi="Aptos"/>
          <w:color w:val="000000"/>
          <w:sz w:val="24"/>
          <w:szCs w:val="24"/>
        </w:rPr>
        <w:t>5</w:t>
      </w:r>
      <w:r w:rsidR="004B474A">
        <w:rPr>
          <w:rFonts w:ascii="Aptos" w:hAnsi="Aptos"/>
          <w:color w:val="000000"/>
          <w:sz w:val="24"/>
          <w:szCs w:val="24"/>
        </w:rPr>
        <w:t xml:space="preserve"> </w:t>
      </w:r>
      <w:r w:rsidR="004B474A" w:rsidRPr="004B474A">
        <w:rPr>
          <w:rFonts w:ascii="Aptos" w:hAnsi="Aptos"/>
          <w:color w:val="000000"/>
          <w:sz w:val="24"/>
          <w:szCs w:val="24"/>
        </w:rPr>
        <w:t>17</w:t>
      </w:r>
      <w:r w:rsidR="004B474A">
        <w:rPr>
          <w:rFonts w:ascii="Aptos" w:hAnsi="Aptos"/>
          <w:color w:val="000000"/>
          <w:sz w:val="24"/>
          <w:szCs w:val="24"/>
        </w:rPr>
        <w:t xml:space="preserve"> </w:t>
      </w:r>
      <w:r w:rsidR="004B474A" w:rsidRPr="004B474A">
        <w:rPr>
          <w:rFonts w:ascii="Aptos" w:hAnsi="Aptos"/>
          <w:color w:val="000000"/>
          <w:sz w:val="24"/>
          <w:szCs w:val="24"/>
        </w:rPr>
        <w:t>00</w:t>
      </w:r>
      <w:r w:rsidR="004B474A">
        <w:rPr>
          <w:rFonts w:ascii="Aptos" w:hAnsi="Aptos"/>
          <w:color w:val="000000"/>
          <w:sz w:val="24"/>
          <w:szCs w:val="24"/>
        </w:rPr>
        <w:t xml:space="preserve"> </w:t>
      </w:r>
      <w:r w:rsidR="004B474A" w:rsidRPr="004B474A">
        <w:rPr>
          <w:rFonts w:ascii="Aptos" w:hAnsi="Aptos"/>
          <w:color w:val="000000"/>
          <w:sz w:val="24"/>
          <w:szCs w:val="24"/>
        </w:rPr>
        <w:t>89</w:t>
      </w:r>
      <w:r w:rsidR="004B474A">
        <w:rPr>
          <w:rFonts w:ascii="Aptos" w:hAnsi="Aptos"/>
          <w:color w:val="000000"/>
          <w:sz w:val="24"/>
          <w:szCs w:val="24"/>
        </w:rPr>
        <w:t xml:space="preserve"> </w:t>
      </w:r>
      <w:r w:rsidR="004B474A" w:rsidRPr="004B474A">
        <w:rPr>
          <w:rFonts w:ascii="Aptos" w:hAnsi="Aptos"/>
          <w:color w:val="000000"/>
          <w:sz w:val="24"/>
          <w:szCs w:val="24"/>
        </w:rPr>
        <w:t>05</w:t>
      </w:r>
    </w:p>
    <w:p w14:paraId="2AB0FFEF" w14:textId="77777777" w:rsidR="004B474A" w:rsidRDefault="004B474A" w:rsidP="004B474A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63574AF7" w14:textId="77777777" w:rsidR="004B474A" w:rsidRPr="004B474A" w:rsidRDefault="004B474A" w:rsidP="004B474A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26E3C916" w14:textId="77777777" w:rsidR="004B474A" w:rsidRPr="004B474A" w:rsidRDefault="004B474A" w:rsidP="004B474A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</w:rPr>
        <w:t>7h – 18 h du lundi au vendredi</w:t>
      </w:r>
    </w:p>
    <w:p w14:paraId="0BA6254A" w14:textId="77777777" w:rsidR="004B474A" w:rsidRPr="004B474A" w:rsidRDefault="004B474A" w:rsidP="004B474A">
      <w:pPr>
        <w:spacing w:line="324" w:lineRule="exact"/>
        <w:rPr>
          <w:rFonts w:ascii="Aptos" w:hAnsi="Aptos"/>
          <w:color w:val="000000"/>
          <w:lang w:val="en-US"/>
        </w:rPr>
      </w:pPr>
      <w:r w:rsidRPr="004B474A">
        <w:rPr>
          <w:rFonts w:ascii="Aptos" w:hAnsi="Aptos"/>
          <w:b/>
          <w:bCs/>
          <w:color w:val="000000"/>
          <w:lang w:val="en-US"/>
        </w:rPr>
        <w:t xml:space="preserve">7h – 12h le Samedi </w:t>
      </w:r>
    </w:p>
    <w:p w14:paraId="7FF1489E" w14:textId="77777777" w:rsidR="0032104D" w:rsidRPr="004B474A" w:rsidRDefault="00C109CA" w:rsidP="0032104D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10" w:history="1">
        <w:r w:rsidR="004B474A"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667BD333" w14:textId="77777777" w:rsidR="0032104D" w:rsidRDefault="0032104D" w:rsidP="0032104D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CB85E33" wp14:editId="0802AC63">
            <wp:extent cx="2440800" cy="1005573"/>
            <wp:effectExtent l="0" t="0" r="0" b="4445"/>
            <wp:docPr id="1848027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AD5" w14:textId="77777777" w:rsidR="0032104D" w:rsidRDefault="0032104D" w:rsidP="0032104D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</w:p>
    <w:p w14:paraId="50DD9828" w14:textId="77777777" w:rsidR="0032104D" w:rsidRDefault="0032104D" w:rsidP="00111E8B">
      <w:pPr>
        <w:rPr>
          <w:rFonts w:ascii="Aptos" w:hAnsi="Aptos"/>
          <w:color w:val="000001"/>
          <w:sz w:val="24"/>
          <w:szCs w:val="24"/>
        </w:rPr>
      </w:pPr>
    </w:p>
    <w:p w14:paraId="09C4FDF8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41D4D173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2B612461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2668D921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0BFC3A50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030F3A11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1EFB37E5" w14:textId="6AB3C1A1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4C13391E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76B2DD54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623F285D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5E292331" w14:textId="426BF554" w:rsidR="00EA5552" w:rsidRPr="00EA5552" w:rsidRDefault="00E83018" w:rsidP="00EA5552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42AF664E" wp14:editId="29877FB5">
            <wp:extent cx="1803400" cy="431248"/>
            <wp:effectExtent l="0" t="0" r="6350" b="6985"/>
            <wp:docPr id="108256532" name="Image 7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532" name="Image 7" descr="Une image contenant texte, Police, logo, Graphiqu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935" cy="43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021D" w14:textId="7773354D" w:rsidR="00EA5552" w:rsidRPr="0032104D" w:rsidRDefault="00EA5552" w:rsidP="00EA5552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5EB60147" w14:textId="19D0C75B" w:rsidR="00EA5552" w:rsidRDefault="00EA5552" w:rsidP="00EA5552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075BEC9E" w14:textId="77777777" w:rsidR="00EA5552" w:rsidRDefault="00EA5552" w:rsidP="00EA5552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6C912B7C" w14:textId="77777777" w:rsidR="00EA5552" w:rsidRPr="004B474A" w:rsidRDefault="00EA5552" w:rsidP="00EA5552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183E15D5" w14:textId="21B841DA" w:rsidR="00EA5552" w:rsidRPr="004B474A" w:rsidRDefault="00EA5552" w:rsidP="00EA5552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20D84181" w14:textId="7C94D09B" w:rsidR="00EA5552" w:rsidRPr="004B474A" w:rsidRDefault="00EA5552" w:rsidP="00EA5552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2355C363" w14:textId="77777777" w:rsidR="00EA5552" w:rsidRPr="004B474A" w:rsidRDefault="00EA5552" w:rsidP="00EA5552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12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2C35786B" w14:textId="77777777" w:rsidR="00EA5552" w:rsidRDefault="00EA5552" w:rsidP="00EA5552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F17A6B1" wp14:editId="5962B807">
            <wp:extent cx="2440800" cy="1005573"/>
            <wp:effectExtent l="0" t="0" r="0" b="4445"/>
            <wp:docPr id="1267569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E2DF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780E7847" w14:textId="77777777" w:rsidR="00EA5552" w:rsidRDefault="00EA5552" w:rsidP="00111E8B">
      <w:pPr>
        <w:rPr>
          <w:rFonts w:ascii="Aptos" w:hAnsi="Aptos"/>
          <w:color w:val="000001"/>
          <w:sz w:val="24"/>
          <w:szCs w:val="24"/>
        </w:rPr>
      </w:pPr>
    </w:p>
    <w:p w14:paraId="785C78E2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3C738999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419E701A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7CA55DC8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5FE9D3B8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6A024CD2" w14:textId="7915FA1B" w:rsidR="00E83018" w:rsidRPr="00EA5552" w:rsidRDefault="00E83018" w:rsidP="00E83018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5B28E790" wp14:editId="31F644D2">
            <wp:extent cx="1738888" cy="427437"/>
            <wp:effectExtent l="0" t="0" r="0" b="0"/>
            <wp:docPr id="1684506321" name="Image 8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06321" name="Image 8" descr="Une image contenant texte, Police, logo, Graphique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624" cy="43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0E1F" w14:textId="77777777" w:rsidR="00E83018" w:rsidRPr="0032104D" w:rsidRDefault="00E83018" w:rsidP="00E83018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350CA270" w14:textId="77777777" w:rsidR="00E83018" w:rsidRDefault="00E83018" w:rsidP="00E83018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40C0812C" w14:textId="77777777" w:rsidR="00E83018" w:rsidRDefault="00E83018" w:rsidP="00E83018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342850B3" w14:textId="77777777" w:rsidR="00E83018" w:rsidRPr="004B474A" w:rsidRDefault="00E83018" w:rsidP="00E83018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09ACA318" w14:textId="77777777" w:rsidR="00E83018" w:rsidRPr="004B474A" w:rsidRDefault="00E83018" w:rsidP="00E83018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3EF98ECF" w14:textId="77777777" w:rsidR="00E83018" w:rsidRPr="004B474A" w:rsidRDefault="00E83018" w:rsidP="00E83018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06E872CB" w14:textId="77777777" w:rsidR="00E83018" w:rsidRPr="004B474A" w:rsidRDefault="00E83018" w:rsidP="00E83018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14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1E889630" w14:textId="77777777" w:rsidR="00E83018" w:rsidRDefault="00E83018" w:rsidP="00E83018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3598FD0" wp14:editId="6DEEE55E">
            <wp:extent cx="2440800" cy="1005573"/>
            <wp:effectExtent l="0" t="0" r="0" b="4445"/>
            <wp:docPr id="20789513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6B01" w14:textId="77777777" w:rsidR="00E83018" w:rsidRDefault="00E83018" w:rsidP="00E83018">
      <w:pPr>
        <w:rPr>
          <w:rFonts w:ascii="Aptos" w:hAnsi="Aptos"/>
          <w:color w:val="000001"/>
          <w:sz w:val="24"/>
          <w:szCs w:val="24"/>
        </w:rPr>
      </w:pPr>
    </w:p>
    <w:p w14:paraId="04952D94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5DE63471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0648C1B7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13CA1FDB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62FB93C6" w14:textId="0D183261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68610F4F" w14:textId="74204D4A" w:rsidR="0069745A" w:rsidRPr="00EA5552" w:rsidRDefault="00840BAB" w:rsidP="0069745A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3B7F6F4F" wp14:editId="0751A59E">
            <wp:extent cx="1822450" cy="445374"/>
            <wp:effectExtent l="0" t="0" r="6350" b="0"/>
            <wp:docPr id="472860416" name="Image 11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60416" name="Image 11" descr="Une image contenant texte, Police, logo, Graphiqu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790" cy="45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379E" w14:textId="5F115423" w:rsidR="0069745A" w:rsidRPr="0032104D" w:rsidRDefault="0069745A" w:rsidP="0069745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6D839425" w14:textId="77777777" w:rsidR="0069745A" w:rsidRDefault="0069745A" w:rsidP="0069745A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6BD73112" w14:textId="77777777" w:rsidR="0069745A" w:rsidRDefault="0069745A" w:rsidP="0069745A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39827374" w14:textId="77777777" w:rsidR="0069745A" w:rsidRPr="004B474A" w:rsidRDefault="0069745A" w:rsidP="0069745A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5C9402FA" w14:textId="77777777" w:rsidR="0069745A" w:rsidRPr="004B474A" w:rsidRDefault="0069745A" w:rsidP="0069745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354328DB" w14:textId="77777777" w:rsidR="0069745A" w:rsidRPr="004B474A" w:rsidRDefault="0069745A" w:rsidP="0069745A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6C8332F2" w14:textId="77777777" w:rsidR="0069745A" w:rsidRPr="004B474A" w:rsidRDefault="0069745A" w:rsidP="0069745A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16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00466282" w14:textId="77777777" w:rsidR="0069745A" w:rsidRDefault="0069745A" w:rsidP="0069745A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D9B2369" wp14:editId="53AA4796">
            <wp:extent cx="2440800" cy="1005573"/>
            <wp:effectExtent l="0" t="0" r="0" b="4445"/>
            <wp:docPr id="1816708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BA9E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062D0B62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091A5126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51A7C82A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2CB6D74A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7D6DF82A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7ED64BA1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7E2060BC" w14:textId="3EE57D44" w:rsidR="0069745A" w:rsidRPr="00EA5552" w:rsidRDefault="00840BAB" w:rsidP="0069745A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050362B0" wp14:editId="20F7D2DA">
            <wp:extent cx="1448435" cy="475914"/>
            <wp:effectExtent l="0" t="0" r="0" b="635"/>
            <wp:docPr id="1371849129" name="Image 12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49129" name="Image 12" descr="Une image contenant texte, Police, logo, Graphique&#10;&#10;Description générée automatiquemen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47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193D" w14:textId="77777777" w:rsidR="0069745A" w:rsidRPr="0032104D" w:rsidRDefault="0069745A" w:rsidP="0069745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25D10643" w14:textId="77777777" w:rsidR="0069745A" w:rsidRDefault="0069745A" w:rsidP="0069745A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5EEA0EA8" w14:textId="77777777" w:rsidR="0069745A" w:rsidRDefault="0069745A" w:rsidP="0069745A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54412676" w14:textId="77777777" w:rsidR="0069745A" w:rsidRPr="004B474A" w:rsidRDefault="0069745A" w:rsidP="0069745A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626D5821" w14:textId="77777777" w:rsidR="0069745A" w:rsidRPr="004B474A" w:rsidRDefault="0069745A" w:rsidP="0069745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17DACCF9" w14:textId="77777777" w:rsidR="0069745A" w:rsidRPr="004B474A" w:rsidRDefault="0069745A" w:rsidP="0069745A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3FF61DE9" w14:textId="77777777" w:rsidR="0069745A" w:rsidRPr="004B474A" w:rsidRDefault="0069745A" w:rsidP="0069745A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18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5FE648FC" w14:textId="77777777" w:rsidR="0069745A" w:rsidRDefault="0069745A" w:rsidP="0069745A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5AE30DEC" wp14:editId="5399F9DD">
            <wp:extent cx="2440800" cy="1005573"/>
            <wp:effectExtent l="0" t="0" r="0" b="4445"/>
            <wp:docPr id="9481147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E77B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0BDF1DCC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0986D2DC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1453FACC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74C9126A" w14:textId="77777777" w:rsidR="0069745A" w:rsidRDefault="0069745A" w:rsidP="0069745A">
      <w:pPr>
        <w:rPr>
          <w:rFonts w:ascii="Aptos" w:hAnsi="Aptos"/>
          <w:color w:val="000001"/>
          <w:sz w:val="24"/>
          <w:szCs w:val="24"/>
        </w:rPr>
      </w:pPr>
    </w:p>
    <w:p w14:paraId="23E74508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7874160D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6DBD1028" w14:textId="20FBDC7C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0921C9B8" w14:textId="7451747F" w:rsidR="00840BAB" w:rsidRPr="00EA5552" w:rsidRDefault="005D7379" w:rsidP="00840BAB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4E06C9C2" wp14:editId="73EF345B">
            <wp:extent cx="1517650" cy="487216"/>
            <wp:effectExtent l="0" t="0" r="6350" b="8255"/>
            <wp:docPr id="1966618088" name="Image 13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8088" name="Image 13" descr="Une image contenant texte, Police, logo, Graphique&#10;&#10;Description générée automatiquement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312" cy="5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3CA2" w14:textId="55F81897" w:rsidR="00840BAB" w:rsidRPr="0032104D" w:rsidRDefault="00840BAB" w:rsidP="00840BAB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04D6F3D0" w14:textId="58BFC487" w:rsidR="00840BAB" w:rsidRDefault="00840BAB" w:rsidP="00840BAB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455427D6" w14:textId="01EFD822" w:rsidR="00840BAB" w:rsidRDefault="00840BAB" w:rsidP="00840BAB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48891C33" w14:textId="324CABB0" w:rsidR="00840BAB" w:rsidRPr="004B474A" w:rsidRDefault="00840BAB" w:rsidP="00840BAB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4F0BBA1A" w14:textId="60E04ED5" w:rsidR="00840BAB" w:rsidRPr="004B474A" w:rsidRDefault="00840BAB" w:rsidP="00840BAB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0FEF4EAA" w14:textId="77777777" w:rsidR="00840BAB" w:rsidRPr="004B474A" w:rsidRDefault="00840BAB" w:rsidP="00840BAB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6AA993B7" w14:textId="77777777" w:rsidR="00840BAB" w:rsidRPr="004B474A" w:rsidRDefault="00840BAB" w:rsidP="00840BAB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20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0694CA05" w14:textId="77777777" w:rsidR="00840BAB" w:rsidRDefault="00840BAB" w:rsidP="00840BAB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56E19B04" wp14:editId="2804D2DA">
            <wp:extent cx="2440800" cy="1005573"/>
            <wp:effectExtent l="0" t="0" r="0" b="4445"/>
            <wp:docPr id="504996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E2EF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2A0C9862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403EABDD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3F5402F8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1502BB17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24D0106A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5D1268AE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2646C191" w14:textId="4B9C01B5" w:rsidR="00840BAB" w:rsidRPr="00EA5552" w:rsidRDefault="005D7379" w:rsidP="00840BAB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3AFA6235" wp14:editId="44C0AEA6">
            <wp:extent cx="1657350" cy="479906"/>
            <wp:effectExtent l="0" t="0" r="0" b="0"/>
            <wp:docPr id="1091232028" name="Image 14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2028" name="Image 14" descr="Une image contenant texte, Police, logo, Graphique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873" cy="4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8FCD" w14:textId="77777777" w:rsidR="00840BAB" w:rsidRPr="0032104D" w:rsidRDefault="00840BAB" w:rsidP="00840BAB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5CA560D2" w14:textId="77777777" w:rsidR="00840BAB" w:rsidRDefault="00840BAB" w:rsidP="00840BAB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4F803EB7" w14:textId="77777777" w:rsidR="00840BAB" w:rsidRDefault="00840BAB" w:rsidP="00840BAB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05F2D7F0" w14:textId="77777777" w:rsidR="00840BAB" w:rsidRPr="004B474A" w:rsidRDefault="00840BAB" w:rsidP="00840BAB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5052C36A" w14:textId="77777777" w:rsidR="00840BAB" w:rsidRPr="004B474A" w:rsidRDefault="00840BAB" w:rsidP="00840BAB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121FA050" w14:textId="77777777" w:rsidR="00840BAB" w:rsidRPr="004B474A" w:rsidRDefault="00840BAB" w:rsidP="00840BAB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6255D8A1" w14:textId="77777777" w:rsidR="00840BAB" w:rsidRPr="004B474A" w:rsidRDefault="00840BAB" w:rsidP="00840BAB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22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126481D7" w14:textId="77777777" w:rsidR="00840BAB" w:rsidRDefault="00840BAB" w:rsidP="00840BAB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56C1DBE0" wp14:editId="661D0779">
            <wp:extent cx="2440800" cy="1005573"/>
            <wp:effectExtent l="0" t="0" r="0" b="4445"/>
            <wp:docPr id="1151014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D76B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0AB5F433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0165F138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3EE396A9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3C179668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6FF1DDE2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2CDA1998" w14:textId="77777777" w:rsidR="00840BAB" w:rsidRDefault="00840BAB" w:rsidP="00840BAB">
      <w:pPr>
        <w:rPr>
          <w:rFonts w:ascii="Aptos" w:hAnsi="Aptos"/>
          <w:color w:val="000001"/>
          <w:sz w:val="24"/>
          <w:szCs w:val="24"/>
        </w:rPr>
      </w:pPr>
    </w:p>
    <w:p w14:paraId="56138040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452BF7D5" w14:textId="3AB86997" w:rsidR="005D7379" w:rsidRPr="00EA5552" w:rsidRDefault="00E00569" w:rsidP="005D7379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022DFE2E" wp14:editId="4FB79A4D">
            <wp:extent cx="1879600" cy="415589"/>
            <wp:effectExtent l="0" t="0" r="6350" b="3810"/>
            <wp:docPr id="1417101751" name="Image 15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01751" name="Image 15" descr="Une image contenant texte, Police, logo, Graphique&#10;&#10;Description générée automatiquemen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628" cy="4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8563" w14:textId="24EBACF1" w:rsidR="005D7379" w:rsidRPr="0032104D" w:rsidRDefault="005D7379" w:rsidP="005D737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2E3D0D18" w14:textId="77777777" w:rsidR="005D7379" w:rsidRDefault="005D7379" w:rsidP="005D7379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772C1B4C" w14:textId="18161C23" w:rsidR="005D7379" w:rsidRDefault="005D7379" w:rsidP="005D7379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72201AAF" w14:textId="19C99CB1" w:rsidR="005D7379" w:rsidRPr="004B474A" w:rsidRDefault="005D7379" w:rsidP="005D7379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54AC90F4" w14:textId="77777777" w:rsidR="005D7379" w:rsidRPr="004B474A" w:rsidRDefault="005D7379" w:rsidP="005D737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7B41B156" w14:textId="77777777" w:rsidR="005D7379" w:rsidRPr="004B474A" w:rsidRDefault="005D7379" w:rsidP="005D7379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223D2223" w14:textId="77777777" w:rsidR="005D7379" w:rsidRPr="004B474A" w:rsidRDefault="005D7379" w:rsidP="005D7379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24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1E534FCA" w14:textId="77777777" w:rsidR="005D7379" w:rsidRDefault="005D7379" w:rsidP="005D7379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2F1770D3" wp14:editId="31502A97">
            <wp:extent cx="2440800" cy="1005573"/>
            <wp:effectExtent l="0" t="0" r="0" b="4445"/>
            <wp:docPr id="1112007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BF43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1F3E671A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38060A5E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5AC87B48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582E6FC4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0882A0A7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1659D01B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0E916072" w14:textId="33F4E2BC" w:rsidR="005D7379" w:rsidRPr="00EA5552" w:rsidRDefault="00E00569" w:rsidP="005D7379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54AB07EF" wp14:editId="129136B7">
            <wp:extent cx="1409042" cy="412750"/>
            <wp:effectExtent l="0" t="0" r="1270" b="6350"/>
            <wp:docPr id="1127158108" name="Image 16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58108" name="Image 16" descr="Une image contenant texte, Police, logo, Graphique&#10;&#10;Description générée automatiquement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040" cy="42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B793" w14:textId="77777777" w:rsidR="005D7379" w:rsidRPr="0032104D" w:rsidRDefault="005D7379" w:rsidP="005D737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46E86B27" w14:textId="77777777" w:rsidR="005D7379" w:rsidRDefault="005D7379" w:rsidP="005D7379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5D638E9C" w14:textId="77777777" w:rsidR="005D7379" w:rsidRDefault="005D7379" w:rsidP="005D7379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4F62CF89" w14:textId="77777777" w:rsidR="005D7379" w:rsidRPr="004B474A" w:rsidRDefault="005D7379" w:rsidP="005D7379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1CC0A4F2" w14:textId="77777777" w:rsidR="005D7379" w:rsidRPr="004B474A" w:rsidRDefault="005D7379" w:rsidP="005D737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25849A27" w14:textId="77777777" w:rsidR="005D7379" w:rsidRPr="004B474A" w:rsidRDefault="005D7379" w:rsidP="005D7379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6B1A9385" w14:textId="77777777" w:rsidR="005D7379" w:rsidRPr="004B474A" w:rsidRDefault="005D7379" w:rsidP="005D7379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26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759A4ED9" w14:textId="77777777" w:rsidR="005D7379" w:rsidRDefault="005D7379" w:rsidP="005D7379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0933BD1" wp14:editId="7B6A7DD7">
            <wp:extent cx="2440800" cy="1005573"/>
            <wp:effectExtent l="0" t="0" r="0" b="4445"/>
            <wp:docPr id="855164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CCA6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2DEAD2D9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24A7A0CE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4DD0CDBC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5E718966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44B101AB" w14:textId="77777777" w:rsidR="005D7379" w:rsidRDefault="005D7379" w:rsidP="005D7379">
      <w:pPr>
        <w:rPr>
          <w:rFonts w:ascii="Aptos" w:hAnsi="Aptos"/>
          <w:color w:val="000001"/>
          <w:sz w:val="24"/>
          <w:szCs w:val="24"/>
        </w:rPr>
      </w:pPr>
    </w:p>
    <w:p w14:paraId="447CC4A0" w14:textId="77777777" w:rsidR="00E00569" w:rsidRDefault="00E00569" w:rsidP="005D7379">
      <w:pPr>
        <w:rPr>
          <w:rFonts w:ascii="Aptos" w:hAnsi="Aptos"/>
          <w:color w:val="000001"/>
          <w:sz w:val="24"/>
          <w:szCs w:val="24"/>
        </w:rPr>
      </w:pPr>
    </w:p>
    <w:p w14:paraId="626EFF92" w14:textId="77777777" w:rsidR="00E00569" w:rsidRDefault="00E00569" w:rsidP="005D7379">
      <w:pPr>
        <w:rPr>
          <w:rFonts w:ascii="Aptos" w:hAnsi="Aptos"/>
          <w:color w:val="000001"/>
          <w:sz w:val="24"/>
          <w:szCs w:val="24"/>
        </w:rPr>
      </w:pPr>
    </w:p>
    <w:p w14:paraId="1A8D3B76" w14:textId="15DA9BB2" w:rsidR="00E00569" w:rsidRDefault="00E00569" w:rsidP="00E00569">
      <w:pPr>
        <w:rPr>
          <w:rFonts w:ascii="Aptos" w:hAnsi="Aptos"/>
          <w:color w:val="000001"/>
          <w:sz w:val="24"/>
          <w:szCs w:val="24"/>
        </w:rPr>
      </w:pPr>
    </w:p>
    <w:p w14:paraId="372ECCD9" w14:textId="51A74AA6" w:rsidR="00E00569" w:rsidRPr="00EA5552" w:rsidRDefault="006C680A" w:rsidP="00E00569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59250563" wp14:editId="19E79182">
            <wp:extent cx="1257300" cy="415913"/>
            <wp:effectExtent l="0" t="0" r="0" b="3810"/>
            <wp:docPr id="1200153820" name="Image 17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53820" name="Image 17" descr="Une image contenant texte, Police, logo, Graphique&#10;&#10;Description générée automatiquemen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993" cy="4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7667" w14:textId="77777777" w:rsidR="00E00569" w:rsidRPr="0032104D" w:rsidRDefault="00E00569" w:rsidP="00E0056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4A4C1187" w14:textId="554808B8" w:rsidR="00E00569" w:rsidRDefault="00E00569" w:rsidP="00E00569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63494627" w14:textId="04353B47" w:rsidR="00E00569" w:rsidRDefault="00E00569" w:rsidP="00E00569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0D152568" w14:textId="77777777" w:rsidR="00E00569" w:rsidRPr="004B474A" w:rsidRDefault="00E00569" w:rsidP="00E00569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7F48B515" w14:textId="77777777" w:rsidR="00E00569" w:rsidRPr="004B474A" w:rsidRDefault="00E00569" w:rsidP="00E0056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2357F093" w14:textId="77777777" w:rsidR="00E00569" w:rsidRPr="004B474A" w:rsidRDefault="00E00569" w:rsidP="00E00569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7FB4FA4F" w14:textId="77777777" w:rsidR="00E00569" w:rsidRPr="004B474A" w:rsidRDefault="00E00569" w:rsidP="00E00569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28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5CF3B0C4" w14:textId="77777777" w:rsidR="00E00569" w:rsidRDefault="00E00569" w:rsidP="00E00569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789B6E71" wp14:editId="7DE8DEE1">
            <wp:extent cx="2440800" cy="1005573"/>
            <wp:effectExtent l="0" t="0" r="0" b="4445"/>
            <wp:docPr id="851299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4A04" w14:textId="77777777" w:rsidR="00E00569" w:rsidRDefault="00E00569" w:rsidP="00E00569">
      <w:pPr>
        <w:rPr>
          <w:rFonts w:ascii="Aptos" w:hAnsi="Aptos"/>
          <w:color w:val="000001"/>
          <w:sz w:val="24"/>
          <w:szCs w:val="24"/>
        </w:rPr>
      </w:pPr>
    </w:p>
    <w:p w14:paraId="771123C3" w14:textId="77777777" w:rsidR="00E00569" w:rsidRDefault="00E00569" w:rsidP="00E00569">
      <w:pPr>
        <w:rPr>
          <w:rFonts w:ascii="Aptos" w:hAnsi="Aptos"/>
          <w:color w:val="000001"/>
          <w:sz w:val="24"/>
          <w:szCs w:val="24"/>
        </w:rPr>
      </w:pPr>
    </w:p>
    <w:p w14:paraId="6795E566" w14:textId="77777777" w:rsidR="00E00569" w:rsidRDefault="00E00569" w:rsidP="00E00569">
      <w:pPr>
        <w:rPr>
          <w:rFonts w:ascii="Aptos" w:hAnsi="Aptos"/>
          <w:color w:val="000001"/>
          <w:sz w:val="24"/>
          <w:szCs w:val="24"/>
        </w:rPr>
      </w:pPr>
    </w:p>
    <w:p w14:paraId="7C8E7A1B" w14:textId="77777777" w:rsidR="00E00569" w:rsidRDefault="00E00569" w:rsidP="00E00569">
      <w:pPr>
        <w:rPr>
          <w:rFonts w:ascii="Aptos" w:hAnsi="Aptos"/>
          <w:color w:val="000001"/>
          <w:sz w:val="24"/>
          <w:szCs w:val="24"/>
        </w:rPr>
      </w:pPr>
    </w:p>
    <w:p w14:paraId="00EF47E9" w14:textId="77777777" w:rsidR="00E00569" w:rsidRDefault="00E00569" w:rsidP="00E00569">
      <w:pPr>
        <w:rPr>
          <w:rFonts w:ascii="Aptos" w:hAnsi="Aptos"/>
          <w:color w:val="000001"/>
          <w:sz w:val="24"/>
          <w:szCs w:val="24"/>
        </w:rPr>
      </w:pPr>
    </w:p>
    <w:p w14:paraId="76A670E9" w14:textId="77777777" w:rsidR="00E00569" w:rsidRDefault="00E00569" w:rsidP="00E00569">
      <w:pPr>
        <w:rPr>
          <w:rFonts w:ascii="Aptos" w:hAnsi="Aptos"/>
          <w:color w:val="000001"/>
          <w:sz w:val="24"/>
          <w:szCs w:val="24"/>
        </w:rPr>
      </w:pPr>
    </w:p>
    <w:p w14:paraId="6A468E7C" w14:textId="77777777" w:rsidR="00E00569" w:rsidRDefault="00E00569" w:rsidP="00E00569">
      <w:pPr>
        <w:rPr>
          <w:rFonts w:ascii="Aptos" w:hAnsi="Aptos"/>
          <w:color w:val="000001"/>
          <w:sz w:val="24"/>
          <w:szCs w:val="24"/>
        </w:rPr>
      </w:pPr>
    </w:p>
    <w:p w14:paraId="2FD50962" w14:textId="1BDF513D" w:rsidR="00E00569" w:rsidRPr="00EA5552" w:rsidRDefault="006C680A" w:rsidP="00E00569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613C5C3D" wp14:editId="77EA8C73">
            <wp:extent cx="3396157" cy="419100"/>
            <wp:effectExtent l="0" t="0" r="0" b="0"/>
            <wp:docPr id="1578238594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38594" name="Image 15782385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14" cy="4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261" w14:textId="77777777" w:rsidR="00E00569" w:rsidRPr="0032104D" w:rsidRDefault="00E00569" w:rsidP="00E0056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158ECB8C" w14:textId="77777777" w:rsidR="00E00569" w:rsidRDefault="00E00569" w:rsidP="00E00569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22237834" w14:textId="77777777" w:rsidR="00E00569" w:rsidRDefault="00E00569" w:rsidP="00E00569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45C71B29" w14:textId="77777777" w:rsidR="00E00569" w:rsidRPr="004B474A" w:rsidRDefault="00E00569" w:rsidP="00E00569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0269DD8C" w14:textId="77777777" w:rsidR="00E00569" w:rsidRPr="004B474A" w:rsidRDefault="00E00569" w:rsidP="00E0056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3264FBAF" w14:textId="77777777" w:rsidR="00E00569" w:rsidRPr="004B474A" w:rsidRDefault="00E00569" w:rsidP="00E00569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6718286A" w14:textId="77777777" w:rsidR="00E00569" w:rsidRPr="004B474A" w:rsidRDefault="00E00569" w:rsidP="00E00569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30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24D35210" w14:textId="77777777" w:rsidR="00E00569" w:rsidRDefault="00E00569" w:rsidP="00E00569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3A0904A" wp14:editId="41CC27B2">
            <wp:extent cx="2440800" cy="1005573"/>
            <wp:effectExtent l="0" t="0" r="0" b="4445"/>
            <wp:docPr id="1190237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EFF5" w14:textId="77777777" w:rsidR="00E00569" w:rsidRDefault="00E00569" w:rsidP="005D7379">
      <w:pPr>
        <w:rPr>
          <w:rFonts w:ascii="Aptos" w:hAnsi="Aptos"/>
          <w:color w:val="000001"/>
          <w:sz w:val="24"/>
          <w:szCs w:val="24"/>
        </w:rPr>
      </w:pPr>
    </w:p>
    <w:p w14:paraId="63A0001D" w14:textId="77777777" w:rsidR="00E83018" w:rsidRDefault="00E83018" w:rsidP="00111E8B">
      <w:pPr>
        <w:rPr>
          <w:rFonts w:ascii="Aptos" w:hAnsi="Aptos"/>
          <w:color w:val="000001"/>
          <w:sz w:val="24"/>
          <w:szCs w:val="24"/>
        </w:rPr>
      </w:pPr>
    </w:p>
    <w:p w14:paraId="2D854A70" w14:textId="6F0BB079" w:rsidR="00E83018" w:rsidRDefault="00E83018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5D2ADAF2" w14:textId="77777777" w:rsidR="006C680A" w:rsidRDefault="006C680A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1F1CD66D" w14:textId="77777777" w:rsidR="006C680A" w:rsidRDefault="006C680A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2A28D7D0" w14:textId="77777777" w:rsidR="006C680A" w:rsidRDefault="006C680A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2C33C623" w14:textId="77777777" w:rsidR="006C680A" w:rsidRDefault="006C680A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4361FD93" w14:textId="77777777" w:rsidR="006C680A" w:rsidRDefault="006C680A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503073A6" w14:textId="7C1B18E0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6DD189C2" w14:textId="63C5DB7A" w:rsidR="006C680A" w:rsidRPr="00EA5552" w:rsidRDefault="006C680A" w:rsidP="006C680A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3CB37DD7" wp14:editId="3881BA74">
            <wp:extent cx="1353643" cy="419100"/>
            <wp:effectExtent l="0" t="0" r="0" b="0"/>
            <wp:docPr id="993016760" name="Image 19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16760" name="Image 19" descr="Une image contenant texte, Police, logo, Graphique&#10;&#10;Description générée automatiquement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96" cy="4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CB3E" w14:textId="064E77A4" w:rsidR="006C680A" w:rsidRPr="0032104D" w:rsidRDefault="006C680A" w:rsidP="006C680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58E7D56D" w14:textId="77777777" w:rsidR="006C680A" w:rsidRDefault="006C680A" w:rsidP="006C680A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50F39083" w14:textId="2F0D9949" w:rsidR="006C680A" w:rsidRDefault="006C680A" w:rsidP="006C680A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2AFBCA3B" w14:textId="26AD7EC0" w:rsidR="006C680A" w:rsidRPr="004B474A" w:rsidRDefault="006C680A" w:rsidP="006C680A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188A0EB4" w14:textId="62FC8DB5" w:rsidR="006C680A" w:rsidRPr="004B474A" w:rsidRDefault="006C680A" w:rsidP="006C680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0362DDFF" w14:textId="309FEA95" w:rsidR="006C680A" w:rsidRPr="004B474A" w:rsidRDefault="006C680A" w:rsidP="006C680A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02EB2182" w14:textId="1E07DD3F" w:rsidR="006C680A" w:rsidRPr="004B474A" w:rsidRDefault="006C680A" w:rsidP="006C680A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32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11712F9A" w14:textId="5AB02967" w:rsidR="006C680A" w:rsidRDefault="006C680A" w:rsidP="006C680A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DD4C361" wp14:editId="5DFB5B91">
            <wp:extent cx="2440800" cy="1005573"/>
            <wp:effectExtent l="0" t="0" r="0" b="4445"/>
            <wp:docPr id="1025703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E357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1A8D5A86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3BD678F5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2DEB2446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30DB6008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6AFFDB23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7486AB72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6D6C3D9B" w14:textId="3D51A007" w:rsidR="006C680A" w:rsidRPr="00EA5552" w:rsidRDefault="006C680A" w:rsidP="006C680A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7F74F5E5" wp14:editId="036E3D80">
            <wp:extent cx="1892300" cy="434784"/>
            <wp:effectExtent l="0" t="0" r="0" b="3810"/>
            <wp:docPr id="360480788" name="Image 20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0788" name="Image 20" descr="Une image contenant texte, Police, logo, Graphique&#10;&#10;Description générée automatiquement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484" cy="4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53A0" w14:textId="77777777" w:rsidR="006C680A" w:rsidRPr="0032104D" w:rsidRDefault="006C680A" w:rsidP="006C680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2B8905C1" w14:textId="77777777" w:rsidR="006C680A" w:rsidRDefault="006C680A" w:rsidP="006C680A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42AE94DB" w14:textId="77777777" w:rsidR="006C680A" w:rsidRDefault="006C680A" w:rsidP="006C680A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3E9163EF" w14:textId="77777777" w:rsidR="006C680A" w:rsidRPr="004B474A" w:rsidRDefault="006C680A" w:rsidP="006C680A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6AB3A183" w14:textId="77777777" w:rsidR="006C680A" w:rsidRPr="004B474A" w:rsidRDefault="006C680A" w:rsidP="006C680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084808B1" w14:textId="77777777" w:rsidR="006C680A" w:rsidRPr="004B474A" w:rsidRDefault="006C680A" w:rsidP="006C680A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4E822992" w14:textId="77777777" w:rsidR="006C680A" w:rsidRPr="004B474A" w:rsidRDefault="006C680A" w:rsidP="006C680A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34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72819383" w14:textId="77777777" w:rsidR="006C680A" w:rsidRDefault="006C680A" w:rsidP="006C680A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91D7D33" wp14:editId="0B58DDB4">
            <wp:extent cx="2440800" cy="1005573"/>
            <wp:effectExtent l="0" t="0" r="0" b="4445"/>
            <wp:docPr id="1925212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01BF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0B20F1A7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09E3517D" w14:textId="77777777" w:rsidR="006C680A" w:rsidRPr="00EA5552" w:rsidRDefault="006C680A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277BB737" w14:textId="77777777" w:rsidR="006C680A" w:rsidRDefault="006C680A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056792B8" w14:textId="77777777" w:rsidR="00286A17" w:rsidRDefault="00286A17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35C35339" w14:textId="77777777" w:rsidR="00A322F2" w:rsidRDefault="00A322F2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6A366EE0" w14:textId="77777777" w:rsidR="00A322F2" w:rsidRDefault="00A322F2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5C2812AB" w14:textId="77777777" w:rsidR="006C680A" w:rsidRDefault="006C680A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0F598565" w14:textId="77777777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</w:p>
    <w:p w14:paraId="785F3CBE" w14:textId="63DAB387" w:rsidR="00C12B9D" w:rsidRPr="00EA5552" w:rsidRDefault="00C12B9D" w:rsidP="00C12B9D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3C5910D5" wp14:editId="58263582">
            <wp:extent cx="1136650" cy="419536"/>
            <wp:effectExtent l="0" t="0" r="6350" b="0"/>
            <wp:docPr id="902650669" name="Image 38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50669" name="Image 38" descr="Une image contenant texte, Police, logo, Graphique&#10;&#10;Description générée automatiquement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899" cy="4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490B" w14:textId="301829A5" w:rsidR="00C12B9D" w:rsidRPr="0032104D" w:rsidRDefault="00C12B9D" w:rsidP="00C12B9D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37C12D4C" w14:textId="3FF5DC4C" w:rsidR="00C12B9D" w:rsidRDefault="00C12B9D" w:rsidP="00C12B9D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08F391A8" w14:textId="2AF246E8" w:rsidR="00C12B9D" w:rsidRDefault="00C12B9D" w:rsidP="00C12B9D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032793BB" w14:textId="52765E91" w:rsidR="00C12B9D" w:rsidRPr="004B474A" w:rsidRDefault="00C12B9D" w:rsidP="00C12B9D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205B1B2B" w14:textId="77777777" w:rsidR="00C12B9D" w:rsidRPr="004B474A" w:rsidRDefault="00C12B9D" w:rsidP="00C12B9D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622DF6DF" w14:textId="77777777" w:rsidR="00C12B9D" w:rsidRPr="004B474A" w:rsidRDefault="00C12B9D" w:rsidP="00C12B9D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1864A6F9" w14:textId="77777777" w:rsidR="00C12B9D" w:rsidRPr="004B474A" w:rsidRDefault="00C12B9D" w:rsidP="00C12B9D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36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68666FC1" w14:textId="77777777" w:rsidR="00C12B9D" w:rsidRDefault="00C12B9D" w:rsidP="00C12B9D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2744A5A" wp14:editId="325536F6">
            <wp:extent cx="2440800" cy="1005573"/>
            <wp:effectExtent l="0" t="0" r="0" b="4445"/>
            <wp:docPr id="2009310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1C06" w14:textId="77777777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</w:p>
    <w:p w14:paraId="1671F503" w14:textId="77777777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</w:p>
    <w:p w14:paraId="2CD13DF8" w14:textId="77777777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</w:p>
    <w:p w14:paraId="724330AD" w14:textId="77777777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</w:p>
    <w:p w14:paraId="16AF5808" w14:textId="77777777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</w:p>
    <w:p w14:paraId="5FD0F60F" w14:textId="4189723F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  <w:r>
        <w:rPr>
          <w:rFonts w:ascii="Aptos" w:hAnsi="Aptos"/>
          <w:noProof/>
          <w:color w:val="000001"/>
          <w:sz w:val="24"/>
          <w:szCs w:val="24"/>
        </w:rPr>
        <w:drawing>
          <wp:inline distT="0" distB="0" distL="0" distR="0" wp14:anchorId="50F0B925" wp14:editId="606EEB28">
            <wp:extent cx="1492250" cy="425658"/>
            <wp:effectExtent l="0" t="0" r="0" b="0"/>
            <wp:docPr id="1470001744" name="Image 39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01744" name="Image 39" descr="Une image contenant texte, Police, logo, Graphique&#10;&#10;Description générée automatiquement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991" cy="4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7E67" w14:textId="77777777" w:rsidR="00C12B9D" w:rsidRPr="0032104D" w:rsidRDefault="00C12B9D" w:rsidP="00C12B9D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390A3745" w14:textId="77777777" w:rsidR="00C12B9D" w:rsidRDefault="00C12B9D" w:rsidP="00C12B9D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57F723AA" w14:textId="77777777" w:rsidR="00C12B9D" w:rsidRDefault="00C12B9D" w:rsidP="00C12B9D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3F20032E" w14:textId="77777777" w:rsidR="00C12B9D" w:rsidRPr="004B474A" w:rsidRDefault="00C12B9D" w:rsidP="00C12B9D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4A26CE0F" w14:textId="77777777" w:rsidR="00C12B9D" w:rsidRPr="004B474A" w:rsidRDefault="00C12B9D" w:rsidP="00C12B9D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4DBBE0D4" w14:textId="77777777" w:rsidR="00C12B9D" w:rsidRPr="004B474A" w:rsidRDefault="00C12B9D" w:rsidP="00C12B9D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3BACF484" w14:textId="77777777" w:rsidR="00C12B9D" w:rsidRPr="004B474A" w:rsidRDefault="00C12B9D" w:rsidP="00C12B9D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38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752D3B13" w14:textId="77777777" w:rsidR="00C12B9D" w:rsidRDefault="00C12B9D" w:rsidP="00C12B9D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25AACA05" wp14:editId="2414EACC">
            <wp:extent cx="2440800" cy="1005573"/>
            <wp:effectExtent l="0" t="0" r="0" b="4445"/>
            <wp:docPr id="19477969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40E9" w14:textId="77777777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</w:p>
    <w:p w14:paraId="330711F9" w14:textId="77777777" w:rsidR="00C12B9D" w:rsidRDefault="00C12B9D" w:rsidP="00C12B9D">
      <w:pPr>
        <w:rPr>
          <w:rFonts w:ascii="Aptos" w:hAnsi="Aptos"/>
          <w:color w:val="000001"/>
          <w:sz w:val="24"/>
          <w:szCs w:val="24"/>
        </w:rPr>
      </w:pPr>
    </w:p>
    <w:p w14:paraId="57459A4A" w14:textId="77777777" w:rsidR="00286A17" w:rsidRDefault="00286A17" w:rsidP="00C12B9D">
      <w:pPr>
        <w:rPr>
          <w:rFonts w:ascii="Aptos" w:hAnsi="Aptos"/>
          <w:color w:val="000001"/>
          <w:sz w:val="24"/>
          <w:szCs w:val="24"/>
        </w:rPr>
      </w:pPr>
    </w:p>
    <w:p w14:paraId="4F232142" w14:textId="77777777" w:rsidR="00286A17" w:rsidRDefault="00286A17" w:rsidP="00C12B9D">
      <w:pPr>
        <w:rPr>
          <w:rFonts w:ascii="Aptos" w:hAnsi="Aptos"/>
          <w:color w:val="000001"/>
          <w:sz w:val="24"/>
          <w:szCs w:val="24"/>
        </w:rPr>
      </w:pPr>
    </w:p>
    <w:p w14:paraId="0351F6E5" w14:textId="77777777" w:rsidR="00286A17" w:rsidRDefault="00286A17" w:rsidP="00C12B9D">
      <w:pPr>
        <w:rPr>
          <w:rFonts w:ascii="Aptos" w:hAnsi="Aptos"/>
          <w:color w:val="000001"/>
          <w:sz w:val="24"/>
          <w:szCs w:val="24"/>
        </w:rPr>
      </w:pPr>
    </w:p>
    <w:p w14:paraId="1E2707A9" w14:textId="77777777" w:rsidR="00286A17" w:rsidRDefault="00286A17" w:rsidP="00C12B9D">
      <w:pPr>
        <w:rPr>
          <w:rFonts w:ascii="Aptos" w:hAnsi="Aptos"/>
          <w:color w:val="000001"/>
          <w:sz w:val="24"/>
          <w:szCs w:val="24"/>
        </w:rPr>
      </w:pPr>
    </w:p>
    <w:p w14:paraId="53921F98" w14:textId="77777777" w:rsidR="00286A17" w:rsidRDefault="00286A17" w:rsidP="00C12B9D">
      <w:pPr>
        <w:rPr>
          <w:rFonts w:ascii="Aptos" w:hAnsi="Aptos"/>
          <w:color w:val="000001"/>
          <w:sz w:val="24"/>
          <w:szCs w:val="24"/>
        </w:rPr>
      </w:pPr>
    </w:p>
    <w:p w14:paraId="31494371" w14:textId="77777777" w:rsidR="00C12B9D" w:rsidRPr="00EA5552" w:rsidRDefault="00C12B9D" w:rsidP="00C12B9D">
      <w:pPr>
        <w:rPr>
          <w:rFonts w:ascii="Aptos ExtraBold" w:hAnsi="Aptos ExtraBold"/>
          <w:color w:val="000000"/>
          <w:sz w:val="24"/>
          <w:szCs w:val="24"/>
        </w:rPr>
      </w:pPr>
    </w:p>
    <w:p w14:paraId="2C04E3B9" w14:textId="77777777" w:rsidR="00C12B9D" w:rsidRDefault="00C12B9D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1D85BA60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2E4BB730" w14:textId="4CDF928B" w:rsidR="006C680A" w:rsidRPr="00EA5552" w:rsidRDefault="0050354B" w:rsidP="006C680A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163A4DEC" wp14:editId="3805C1ED">
            <wp:extent cx="1733550" cy="438257"/>
            <wp:effectExtent l="0" t="0" r="0" b="0"/>
            <wp:docPr id="1253008887" name="Image 23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8887" name="Image 23" descr="Une image contenant texte, Police, logo, Graphique&#10;&#10;Description générée automatiquement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906" cy="44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7CC3" w14:textId="70EAAE1F" w:rsidR="006C680A" w:rsidRPr="0032104D" w:rsidRDefault="006C680A" w:rsidP="006C680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322213E4" w14:textId="3A555AE9" w:rsidR="006C680A" w:rsidRDefault="006C680A" w:rsidP="006C680A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6061DD81" w14:textId="3DFC4A54" w:rsidR="006C680A" w:rsidRDefault="006C680A" w:rsidP="006C680A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257B893D" w14:textId="77777777" w:rsidR="006C680A" w:rsidRPr="004B474A" w:rsidRDefault="006C680A" w:rsidP="006C680A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0F4CA7CE" w14:textId="44197071" w:rsidR="006C680A" w:rsidRPr="004B474A" w:rsidRDefault="006C680A" w:rsidP="006C680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0ACE379F" w14:textId="77777777" w:rsidR="006C680A" w:rsidRPr="004B474A" w:rsidRDefault="006C680A" w:rsidP="006C680A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24388191" w14:textId="77777777" w:rsidR="006C680A" w:rsidRPr="004B474A" w:rsidRDefault="006C680A" w:rsidP="006C680A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40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26CF50FF" w14:textId="77777777" w:rsidR="006C680A" w:rsidRDefault="006C680A" w:rsidP="006C680A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709841FD" wp14:editId="1C28894A">
            <wp:extent cx="2440800" cy="1005573"/>
            <wp:effectExtent l="0" t="0" r="0" b="4445"/>
            <wp:docPr id="704974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1EC0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479F9CF7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51559B40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5C31D930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7F65F8B3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0602EB4F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3909E7FA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4C153717" w14:textId="30AA3F76" w:rsidR="006C680A" w:rsidRPr="00EA5552" w:rsidRDefault="0050354B" w:rsidP="006C680A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0E5160EB" wp14:editId="0CD62450">
            <wp:extent cx="1562100" cy="424696"/>
            <wp:effectExtent l="0" t="0" r="0" b="0"/>
            <wp:docPr id="337854474" name="Image 24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4474" name="Image 24" descr="Une image contenant texte, Police, logo, Graphique&#10;&#10;Description générée automatiquement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010" cy="4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3BF4" w14:textId="77777777" w:rsidR="006C680A" w:rsidRPr="0032104D" w:rsidRDefault="006C680A" w:rsidP="006C680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48DBEE3C" w14:textId="77777777" w:rsidR="006C680A" w:rsidRDefault="006C680A" w:rsidP="006C680A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384F5188" w14:textId="77777777" w:rsidR="006C680A" w:rsidRDefault="006C680A" w:rsidP="006C680A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55F7B129" w14:textId="77777777" w:rsidR="006C680A" w:rsidRPr="004B474A" w:rsidRDefault="006C680A" w:rsidP="006C680A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1A545B2C" w14:textId="77777777" w:rsidR="006C680A" w:rsidRPr="004B474A" w:rsidRDefault="006C680A" w:rsidP="006C680A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313A6254" w14:textId="77777777" w:rsidR="006C680A" w:rsidRPr="004B474A" w:rsidRDefault="006C680A" w:rsidP="006C680A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27DB04F6" w14:textId="77777777" w:rsidR="006C680A" w:rsidRPr="004B474A" w:rsidRDefault="006C680A" w:rsidP="006C680A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42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185A200B" w14:textId="77777777" w:rsidR="006C680A" w:rsidRDefault="006C680A" w:rsidP="006C680A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25129D0C" wp14:editId="561FAE13">
            <wp:extent cx="2440800" cy="1005573"/>
            <wp:effectExtent l="0" t="0" r="0" b="4445"/>
            <wp:docPr id="1949223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1532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1D15F8C8" w14:textId="77777777" w:rsidR="006C680A" w:rsidRDefault="006C680A" w:rsidP="006C680A">
      <w:pPr>
        <w:rPr>
          <w:rFonts w:ascii="Aptos" w:hAnsi="Aptos"/>
          <w:color w:val="000001"/>
          <w:sz w:val="24"/>
          <w:szCs w:val="24"/>
        </w:rPr>
      </w:pPr>
    </w:p>
    <w:p w14:paraId="6EF5CD6C" w14:textId="77777777" w:rsidR="006C680A" w:rsidRDefault="006C680A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71E5A950" w14:textId="77777777" w:rsidR="004C1567" w:rsidRDefault="004C1567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2FA83BD6" w14:textId="77777777" w:rsidR="004C1567" w:rsidRDefault="004C1567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454FE217" w14:textId="77777777" w:rsidR="004C1567" w:rsidRDefault="004C1567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5940E4FC" w14:textId="77777777" w:rsidR="00286A17" w:rsidRDefault="00286A17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64891BAE" w14:textId="77777777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7AF7C689" w14:textId="4FED7C5C" w:rsidR="004C1567" w:rsidRPr="00EA5552" w:rsidRDefault="00936049" w:rsidP="004C1567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46F82FE7" wp14:editId="64C8B866">
            <wp:extent cx="1352550" cy="417277"/>
            <wp:effectExtent l="0" t="0" r="0" b="1905"/>
            <wp:docPr id="1701296623" name="Image 25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96623" name="Image 25" descr="Une image contenant texte, Police, logo, Graphique&#10;&#10;Description générée automatiquement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04" cy="43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7E4B" w14:textId="37A146AB" w:rsidR="004C1567" w:rsidRPr="0032104D" w:rsidRDefault="004C1567" w:rsidP="004C1567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2561B4ED" w14:textId="782CB149" w:rsidR="004C1567" w:rsidRDefault="004C1567" w:rsidP="004C1567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3066ABFC" w14:textId="1FAC471F" w:rsidR="004C1567" w:rsidRDefault="004C1567" w:rsidP="004C1567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6DE0ABC0" w14:textId="77777777" w:rsidR="004C1567" w:rsidRPr="004B474A" w:rsidRDefault="004C1567" w:rsidP="004C1567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5F29D058" w14:textId="77777777" w:rsidR="004C1567" w:rsidRPr="004B474A" w:rsidRDefault="004C1567" w:rsidP="004C1567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622AB9E0" w14:textId="2CF728BE" w:rsidR="004C1567" w:rsidRPr="004B474A" w:rsidRDefault="004C1567" w:rsidP="004C1567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1C29B486" w14:textId="77777777" w:rsidR="004C1567" w:rsidRPr="004B474A" w:rsidRDefault="004C1567" w:rsidP="004C1567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44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06FF2C9C" w14:textId="1BDC57CA" w:rsidR="004C1567" w:rsidRDefault="004C1567" w:rsidP="004C1567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6E04267" wp14:editId="64601CBE">
            <wp:extent cx="2440800" cy="1005573"/>
            <wp:effectExtent l="0" t="0" r="0" b="4445"/>
            <wp:docPr id="11315388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0B6E" w14:textId="15EFB5AB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07463BA1" w14:textId="77777777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2C6A3999" w14:textId="735949C6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02307F92" w14:textId="77777777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199AC77A" w14:textId="6EEBF78A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61E35914" w14:textId="77777777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69DD493A" w14:textId="5B166030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694F24AA" w14:textId="09CFC683" w:rsidR="004C1567" w:rsidRPr="00EA5552" w:rsidRDefault="00936049" w:rsidP="004C1567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47D74F60" wp14:editId="6CB885CA">
            <wp:extent cx="2838246" cy="438150"/>
            <wp:effectExtent l="0" t="0" r="635" b="0"/>
            <wp:docPr id="1167933174" name="Image 26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3174" name="Image 26" descr="Une image contenant texte, Police, logo, Graphique&#10;&#10;Description générée automatiquement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994" cy="4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6B7F" w14:textId="77777777" w:rsidR="004C1567" w:rsidRPr="0032104D" w:rsidRDefault="004C1567" w:rsidP="004C1567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21AEA388" w14:textId="77777777" w:rsidR="004C1567" w:rsidRDefault="004C1567" w:rsidP="004C1567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43C45B51" w14:textId="77777777" w:rsidR="004C1567" w:rsidRDefault="004C1567" w:rsidP="004C1567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5EF01421" w14:textId="77777777" w:rsidR="004C1567" w:rsidRPr="004B474A" w:rsidRDefault="004C1567" w:rsidP="004C1567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3B4130CC" w14:textId="77777777" w:rsidR="004C1567" w:rsidRPr="004B474A" w:rsidRDefault="004C1567" w:rsidP="004C1567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4EF9D0C9" w14:textId="77777777" w:rsidR="004C1567" w:rsidRPr="004B474A" w:rsidRDefault="004C1567" w:rsidP="004C1567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60CB7E38" w14:textId="77777777" w:rsidR="004C1567" w:rsidRPr="004B474A" w:rsidRDefault="004C1567" w:rsidP="004C1567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46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79B603F4" w14:textId="77777777" w:rsidR="004C1567" w:rsidRDefault="004C1567" w:rsidP="004C1567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68C713AA" wp14:editId="384A59EB">
            <wp:extent cx="2440800" cy="1005573"/>
            <wp:effectExtent l="0" t="0" r="0" b="4445"/>
            <wp:docPr id="5778482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B122" w14:textId="77777777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06124B2F" w14:textId="77777777" w:rsidR="004C1567" w:rsidRDefault="004C1567" w:rsidP="004C1567">
      <w:pPr>
        <w:rPr>
          <w:rFonts w:ascii="Aptos" w:hAnsi="Aptos"/>
          <w:color w:val="000001"/>
          <w:sz w:val="24"/>
          <w:szCs w:val="24"/>
        </w:rPr>
      </w:pPr>
    </w:p>
    <w:p w14:paraId="06DAF7C9" w14:textId="77777777" w:rsidR="004C1567" w:rsidRDefault="004C1567" w:rsidP="004C1567">
      <w:pPr>
        <w:rPr>
          <w:rFonts w:ascii="Aptos ExtraBold" w:hAnsi="Aptos ExtraBold"/>
          <w:color w:val="000000"/>
          <w:sz w:val="24"/>
          <w:szCs w:val="24"/>
        </w:rPr>
      </w:pPr>
    </w:p>
    <w:p w14:paraId="741E5233" w14:textId="77777777" w:rsidR="00286A17" w:rsidRPr="00EA5552" w:rsidRDefault="00286A17" w:rsidP="004C1567">
      <w:pPr>
        <w:rPr>
          <w:rFonts w:ascii="Aptos ExtraBold" w:hAnsi="Aptos ExtraBold"/>
          <w:color w:val="000000"/>
          <w:sz w:val="24"/>
          <w:szCs w:val="24"/>
        </w:rPr>
      </w:pPr>
    </w:p>
    <w:p w14:paraId="196085DB" w14:textId="77777777" w:rsidR="004C1567" w:rsidRDefault="004C1567" w:rsidP="004C1567">
      <w:pPr>
        <w:rPr>
          <w:rFonts w:ascii="Aptos ExtraBold" w:hAnsi="Aptos ExtraBold"/>
          <w:color w:val="000000"/>
          <w:sz w:val="24"/>
          <w:szCs w:val="24"/>
        </w:rPr>
      </w:pPr>
    </w:p>
    <w:p w14:paraId="347F4B96" w14:textId="77777777" w:rsidR="00286A17" w:rsidRPr="00EA5552" w:rsidRDefault="00286A17" w:rsidP="004C1567">
      <w:pPr>
        <w:rPr>
          <w:rFonts w:ascii="Aptos ExtraBold" w:hAnsi="Aptos ExtraBold"/>
          <w:color w:val="000000"/>
          <w:sz w:val="24"/>
          <w:szCs w:val="24"/>
        </w:rPr>
      </w:pPr>
    </w:p>
    <w:p w14:paraId="15935EB6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7D532733" w14:textId="77777777" w:rsidR="00286A17" w:rsidRDefault="00286A17" w:rsidP="00936049">
      <w:pPr>
        <w:rPr>
          <w:rFonts w:ascii="Aptos" w:hAnsi="Aptos"/>
          <w:color w:val="000001"/>
          <w:sz w:val="24"/>
          <w:szCs w:val="24"/>
        </w:rPr>
      </w:pPr>
    </w:p>
    <w:p w14:paraId="51A52E34" w14:textId="03571F3D" w:rsidR="00936049" w:rsidRPr="00EA5552" w:rsidRDefault="00E1042B" w:rsidP="00936049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69893269" wp14:editId="40561624">
            <wp:extent cx="1701800" cy="437605"/>
            <wp:effectExtent l="0" t="0" r="0" b="635"/>
            <wp:docPr id="1742282210" name="Image 27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2210" name="Image 27" descr="Une image contenant texte, Police, logo, Graphique&#10;&#10;Description générée automatiquement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747" cy="44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62AC" w14:textId="0475CEBA" w:rsidR="00936049" w:rsidRPr="0032104D" w:rsidRDefault="00936049" w:rsidP="0093604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62D83BE5" w14:textId="15E98E2D" w:rsidR="00936049" w:rsidRDefault="00936049" w:rsidP="00936049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1C7EB11C" w14:textId="319A58C8" w:rsidR="00936049" w:rsidRDefault="00936049" w:rsidP="00936049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435D4EBF" w14:textId="11D66648" w:rsidR="00936049" w:rsidRPr="004B474A" w:rsidRDefault="00936049" w:rsidP="00936049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6DA2CB7A" w14:textId="77777777" w:rsidR="00936049" w:rsidRPr="004B474A" w:rsidRDefault="00936049" w:rsidP="0093604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1964FC36" w14:textId="77777777" w:rsidR="00936049" w:rsidRPr="004B474A" w:rsidRDefault="00936049" w:rsidP="00936049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522C64E1" w14:textId="77777777" w:rsidR="00936049" w:rsidRPr="004B474A" w:rsidRDefault="00936049" w:rsidP="00936049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48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0C26ED99" w14:textId="77777777" w:rsidR="00936049" w:rsidRDefault="00936049" w:rsidP="00936049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CACBDD2" wp14:editId="29FADAD6">
            <wp:extent cx="2440800" cy="1005573"/>
            <wp:effectExtent l="0" t="0" r="0" b="4445"/>
            <wp:docPr id="318289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C299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5CB75460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002CDD31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542E4D02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0F4D2604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1DB8129D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39AEDC7D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044D7DE2" w14:textId="15C12988" w:rsidR="00936049" w:rsidRPr="00EA5552" w:rsidRDefault="00E1042B" w:rsidP="00936049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drawing>
          <wp:inline distT="0" distB="0" distL="0" distR="0" wp14:anchorId="2E62F251" wp14:editId="299F9DDB">
            <wp:extent cx="2146300" cy="446114"/>
            <wp:effectExtent l="0" t="0" r="6350" b="0"/>
            <wp:docPr id="1691682698" name="Image 28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2698" name="Image 28" descr="Une image contenant texte, Police, logo, Graphique&#10;&#10;Description générée automatiquement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277" cy="46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EBBE" w14:textId="77777777" w:rsidR="00936049" w:rsidRPr="0032104D" w:rsidRDefault="00936049" w:rsidP="0093604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3B7AAB0B" w14:textId="77777777" w:rsidR="00936049" w:rsidRDefault="00936049" w:rsidP="00936049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6C00A8B9" w14:textId="77777777" w:rsidR="00936049" w:rsidRDefault="00936049" w:rsidP="00936049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7055B857" w14:textId="77777777" w:rsidR="00936049" w:rsidRPr="004B474A" w:rsidRDefault="00936049" w:rsidP="00936049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238DDA9E" w14:textId="77777777" w:rsidR="00936049" w:rsidRPr="004B474A" w:rsidRDefault="00936049" w:rsidP="0093604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1408A05D" w14:textId="77777777" w:rsidR="00936049" w:rsidRPr="004B474A" w:rsidRDefault="00936049" w:rsidP="00936049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29FCD5C5" w14:textId="77777777" w:rsidR="00936049" w:rsidRPr="004B474A" w:rsidRDefault="00936049" w:rsidP="00936049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50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63A1B311" w14:textId="77777777" w:rsidR="00936049" w:rsidRDefault="00936049" w:rsidP="00936049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6FDE3DA" wp14:editId="451B03AD">
            <wp:extent cx="2440800" cy="1005573"/>
            <wp:effectExtent l="0" t="0" r="0" b="4445"/>
            <wp:docPr id="740044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7E79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6383C5FD" w14:textId="77777777" w:rsidR="00936049" w:rsidRDefault="00936049" w:rsidP="00936049">
      <w:pPr>
        <w:rPr>
          <w:rFonts w:ascii="Aptos" w:hAnsi="Aptos"/>
          <w:color w:val="000001"/>
          <w:sz w:val="24"/>
          <w:szCs w:val="24"/>
        </w:rPr>
      </w:pPr>
    </w:p>
    <w:p w14:paraId="514F798A" w14:textId="77777777" w:rsidR="00936049" w:rsidRDefault="00936049" w:rsidP="00936049">
      <w:pPr>
        <w:rPr>
          <w:rFonts w:ascii="Aptos ExtraBold" w:hAnsi="Aptos ExtraBold"/>
          <w:color w:val="000000"/>
          <w:sz w:val="24"/>
          <w:szCs w:val="24"/>
        </w:rPr>
      </w:pPr>
    </w:p>
    <w:p w14:paraId="611555B0" w14:textId="33018C32" w:rsidR="00286A17" w:rsidRDefault="00286A17" w:rsidP="00936049">
      <w:pPr>
        <w:rPr>
          <w:rFonts w:ascii="Aptos ExtraBold" w:hAnsi="Aptos ExtraBold"/>
          <w:color w:val="000000"/>
          <w:sz w:val="24"/>
          <w:szCs w:val="24"/>
        </w:rPr>
      </w:pPr>
    </w:p>
    <w:p w14:paraId="17006AFC" w14:textId="77777777" w:rsidR="00286A17" w:rsidRPr="00EA5552" w:rsidRDefault="00286A17" w:rsidP="00936049">
      <w:pPr>
        <w:rPr>
          <w:rFonts w:ascii="Aptos ExtraBold" w:hAnsi="Aptos ExtraBold"/>
          <w:color w:val="000000"/>
          <w:sz w:val="24"/>
          <w:szCs w:val="24"/>
        </w:rPr>
      </w:pPr>
    </w:p>
    <w:p w14:paraId="70F67BEC" w14:textId="77777777" w:rsidR="00936049" w:rsidRPr="00EA5552" w:rsidRDefault="00936049" w:rsidP="00936049">
      <w:pPr>
        <w:rPr>
          <w:rFonts w:ascii="Aptos ExtraBold" w:hAnsi="Aptos ExtraBold"/>
          <w:color w:val="000000"/>
          <w:sz w:val="24"/>
          <w:szCs w:val="24"/>
        </w:rPr>
      </w:pPr>
    </w:p>
    <w:p w14:paraId="3AFCEFF1" w14:textId="77777777" w:rsidR="00936049" w:rsidRPr="00EA5552" w:rsidRDefault="00936049" w:rsidP="00936049">
      <w:pPr>
        <w:rPr>
          <w:rFonts w:ascii="Aptos ExtraBold" w:hAnsi="Aptos ExtraBold"/>
          <w:color w:val="000000"/>
          <w:sz w:val="24"/>
          <w:szCs w:val="24"/>
        </w:rPr>
      </w:pPr>
    </w:p>
    <w:p w14:paraId="27C2DDAF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79BF3FB6" w14:textId="419C38A5" w:rsidR="00E1042B" w:rsidRPr="00EA5552" w:rsidRDefault="00123433" w:rsidP="00E1042B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67ED2CBB" wp14:editId="2135FC6B">
            <wp:extent cx="1276350" cy="422178"/>
            <wp:effectExtent l="0" t="0" r="0" b="0"/>
            <wp:docPr id="1625818366" name="Image 29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18366" name="Image 29" descr="Une image contenant texte, Police, logo, Graphique&#10;&#10;Description générée automatiquement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28" cy="43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31B6" w14:textId="43921E76" w:rsidR="00E1042B" w:rsidRPr="0032104D" w:rsidRDefault="00E1042B" w:rsidP="00E1042B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3E0BF20D" w14:textId="77777777" w:rsidR="00E1042B" w:rsidRDefault="00E1042B" w:rsidP="00E1042B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6B51BBE1" w14:textId="04FA47B5" w:rsidR="00E1042B" w:rsidRDefault="00E1042B" w:rsidP="00E1042B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39A19ACE" w14:textId="5A7A0F67" w:rsidR="00E1042B" w:rsidRPr="004B474A" w:rsidRDefault="00E1042B" w:rsidP="00E1042B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07BC9241" w14:textId="70920640" w:rsidR="00E1042B" w:rsidRPr="004B474A" w:rsidRDefault="00E1042B" w:rsidP="00E1042B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68436AAD" w14:textId="01FAD65A" w:rsidR="00E1042B" w:rsidRPr="004B474A" w:rsidRDefault="00E1042B" w:rsidP="00E1042B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7D606F59" w14:textId="77777777" w:rsidR="00E1042B" w:rsidRPr="004B474A" w:rsidRDefault="00E1042B" w:rsidP="00E1042B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52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779C96E0" w14:textId="77777777" w:rsidR="00E1042B" w:rsidRDefault="00E1042B" w:rsidP="00E1042B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33C9142" wp14:editId="459D5097">
            <wp:extent cx="2440800" cy="1005573"/>
            <wp:effectExtent l="0" t="0" r="0" b="4445"/>
            <wp:docPr id="19788170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FECB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50BF8F7B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5FF04470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1F7E65F7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4F1A7013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444A5D59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73EBEE01" w14:textId="4B0E7C2F" w:rsidR="00E1042B" w:rsidRDefault="00123433" w:rsidP="00E1042B">
      <w:pPr>
        <w:rPr>
          <w:rFonts w:ascii="Aptos" w:hAnsi="Aptos"/>
          <w:color w:val="000001"/>
          <w:sz w:val="24"/>
          <w:szCs w:val="24"/>
        </w:rPr>
      </w:pPr>
      <w:r>
        <w:rPr>
          <w:rFonts w:ascii="Aptos" w:hAnsi="Aptos"/>
          <w:noProof/>
          <w:color w:val="000001"/>
          <w:sz w:val="24"/>
          <w:szCs w:val="24"/>
        </w:rPr>
        <w:drawing>
          <wp:inline distT="0" distB="0" distL="0" distR="0" wp14:anchorId="05BEF82F" wp14:editId="23AEBD13">
            <wp:extent cx="2000250" cy="416516"/>
            <wp:effectExtent l="0" t="0" r="0" b="3175"/>
            <wp:docPr id="38623565" name="Image 30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565" name="Image 30" descr="Une image contenant texte, Police, logo, Graphique&#10;&#10;Description générée automatiquement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462" cy="4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0ACA" w14:textId="77777777" w:rsidR="00E1042B" w:rsidRPr="0032104D" w:rsidRDefault="00E1042B" w:rsidP="00E1042B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784FAB1D" w14:textId="77777777" w:rsidR="00E1042B" w:rsidRDefault="00E1042B" w:rsidP="00E1042B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23647F88" w14:textId="77777777" w:rsidR="00E1042B" w:rsidRDefault="00E1042B" w:rsidP="00E1042B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617D51F5" w14:textId="77777777" w:rsidR="00E1042B" w:rsidRPr="004B474A" w:rsidRDefault="00E1042B" w:rsidP="00E1042B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1FBDFDC5" w14:textId="77777777" w:rsidR="00E1042B" w:rsidRPr="004B474A" w:rsidRDefault="00E1042B" w:rsidP="00E1042B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56BD3945" w14:textId="77777777" w:rsidR="00E1042B" w:rsidRPr="004B474A" w:rsidRDefault="00E1042B" w:rsidP="00E1042B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344AE994" w14:textId="77777777" w:rsidR="00E1042B" w:rsidRPr="004B474A" w:rsidRDefault="00E1042B" w:rsidP="00E1042B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54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38EFA09E" w14:textId="77777777" w:rsidR="00E1042B" w:rsidRDefault="00E1042B" w:rsidP="00E1042B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5136B04" wp14:editId="54FD239C">
            <wp:extent cx="2440800" cy="1005573"/>
            <wp:effectExtent l="0" t="0" r="0" b="4445"/>
            <wp:docPr id="1403356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9CAC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5F145311" w14:textId="77777777" w:rsidR="00E1042B" w:rsidRDefault="00E1042B" w:rsidP="00E1042B">
      <w:pPr>
        <w:rPr>
          <w:rFonts w:ascii="Aptos" w:hAnsi="Aptos"/>
          <w:color w:val="000001"/>
          <w:sz w:val="24"/>
          <w:szCs w:val="24"/>
        </w:rPr>
      </w:pPr>
    </w:p>
    <w:p w14:paraId="29C39230" w14:textId="77777777" w:rsidR="00E1042B" w:rsidRPr="00EA5552" w:rsidRDefault="00E1042B" w:rsidP="00E1042B">
      <w:pPr>
        <w:rPr>
          <w:rFonts w:ascii="Aptos ExtraBold" w:hAnsi="Aptos ExtraBold"/>
          <w:color w:val="000000"/>
          <w:sz w:val="24"/>
          <w:szCs w:val="24"/>
        </w:rPr>
      </w:pPr>
    </w:p>
    <w:p w14:paraId="4ECBFB33" w14:textId="77777777" w:rsidR="00E1042B" w:rsidRPr="00EA5552" w:rsidRDefault="00E1042B" w:rsidP="00E1042B">
      <w:pPr>
        <w:rPr>
          <w:rFonts w:ascii="Aptos ExtraBold" w:hAnsi="Aptos ExtraBold"/>
          <w:color w:val="000000"/>
          <w:sz w:val="24"/>
          <w:szCs w:val="24"/>
        </w:rPr>
      </w:pPr>
    </w:p>
    <w:p w14:paraId="0270C379" w14:textId="77777777" w:rsidR="00E1042B" w:rsidRPr="00EA5552" w:rsidRDefault="00E1042B" w:rsidP="00E1042B">
      <w:pPr>
        <w:rPr>
          <w:rFonts w:ascii="Aptos ExtraBold" w:hAnsi="Aptos ExtraBold"/>
          <w:color w:val="000000"/>
          <w:sz w:val="24"/>
          <w:szCs w:val="24"/>
        </w:rPr>
      </w:pPr>
    </w:p>
    <w:p w14:paraId="5F83F634" w14:textId="77777777" w:rsidR="004C1567" w:rsidRPr="00EA5552" w:rsidRDefault="004C1567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66D68DFC" w14:textId="77777777" w:rsidR="006C680A" w:rsidRDefault="006C680A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6DBE30C6" w14:textId="77777777" w:rsidR="00286A17" w:rsidRPr="00EA5552" w:rsidRDefault="00286A17" w:rsidP="006C680A">
      <w:pPr>
        <w:rPr>
          <w:rFonts w:ascii="Aptos ExtraBold" w:hAnsi="Aptos ExtraBold"/>
          <w:color w:val="000000"/>
          <w:sz w:val="24"/>
          <w:szCs w:val="24"/>
        </w:rPr>
      </w:pPr>
    </w:p>
    <w:p w14:paraId="7FD82F8F" w14:textId="77777777" w:rsidR="00123433" w:rsidRDefault="00123433" w:rsidP="00123433">
      <w:pPr>
        <w:rPr>
          <w:rFonts w:ascii="Aptos" w:hAnsi="Aptos"/>
          <w:color w:val="000001"/>
          <w:sz w:val="24"/>
          <w:szCs w:val="24"/>
        </w:rPr>
      </w:pPr>
    </w:p>
    <w:p w14:paraId="23A57E15" w14:textId="2F214C9E" w:rsidR="00123433" w:rsidRPr="00EA5552" w:rsidRDefault="007129B2" w:rsidP="00123433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50F529B5" wp14:editId="2B8528A2">
            <wp:extent cx="1257300" cy="435036"/>
            <wp:effectExtent l="0" t="0" r="0" b="3175"/>
            <wp:docPr id="142658060" name="Image 31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8060" name="Image 31" descr="Une image contenant texte, Police, logo, Graphique&#10;&#10;Description générée automatiquement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383" cy="4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AC4B" w14:textId="77777777" w:rsidR="00123433" w:rsidRPr="0032104D" w:rsidRDefault="00123433" w:rsidP="00123433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78F889B7" w14:textId="44506EE5" w:rsidR="00123433" w:rsidRDefault="00123433" w:rsidP="00123433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71C834D4" w14:textId="511D3D5E" w:rsidR="00123433" w:rsidRDefault="00123433" w:rsidP="00123433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289F92E4" w14:textId="77777777" w:rsidR="00123433" w:rsidRPr="004B474A" w:rsidRDefault="00123433" w:rsidP="00123433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0CD301A2" w14:textId="77777777" w:rsidR="00123433" w:rsidRPr="004B474A" w:rsidRDefault="00123433" w:rsidP="00123433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15F25E4C" w14:textId="77777777" w:rsidR="00123433" w:rsidRPr="004B474A" w:rsidRDefault="00123433" w:rsidP="00123433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0E18572A" w14:textId="77777777" w:rsidR="00123433" w:rsidRPr="004B474A" w:rsidRDefault="00123433" w:rsidP="00123433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56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56D499A8" w14:textId="77777777" w:rsidR="00123433" w:rsidRDefault="00123433" w:rsidP="00123433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74AC5371" wp14:editId="120A1CA0">
            <wp:extent cx="2440800" cy="1005573"/>
            <wp:effectExtent l="0" t="0" r="0" b="4445"/>
            <wp:docPr id="833665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B319" w14:textId="77777777" w:rsidR="00123433" w:rsidRDefault="00123433" w:rsidP="00123433">
      <w:pPr>
        <w:rPr>
          <w:rFonts w:ascii="Aptos" w:hAnsi="Aptos"/>
          <w:color w:val="000001"/>
          <w:sz w:val="24"/>
          <w:szCs w:val="24"/>
        </w:rPr>
      </w:pPr>
    </w:p>
    <w:p w14:paraId="693EA397" w14:textId="77777777" w:rsidR="00123433" w:rsidRDefault="00123433" w:rsidP="00123433">
      <w:pPr>
        <w:rPr>
          <w:rFonts w:ascii="Aptos" w:hAnsi="Aptos"/>
          <w:color w:val="000001"/>
          <w:sz w:val="24"/>
          <w:szCs w:val="24"/>
        </w:rPr>
      </w:pPr>
    </w:p>
    <w:p w14:paraId="2316CC12" w14:textId="77777777" w:rsidR="00123433" w:rsidRDefault="00123433" w:rsidP="00123433">
      <w:pPr>
        <w:rPr>
          <w:rFonts w:ascii="Aptos" w:hAnsi="Aptos"/>
          <w:color w:val="000001"/>
          <w:sz w:val="24"/>
          <w:szCs w:val="24"/>
        </w:rPr>
      </w:pPr>
    </w:p>
    <w:p w14:paraId="3C9F9DD0" w14:textId="77777777" w:rsidR="00123433" w:rsidRDefault="00123433" w:rsidP="00123433">
      <w:pPr>
        <w:rPr>
          <w:rFonts w:ascii="Aptos" w:hAnsi="Aptos"/>
          <w:color w:val="000001"/>
          <w:sz w:val="24"/>
          <w:szCs w:val="24"/>
        </w:rPr>
      </w:pPr>
    </w:p>
    <w:p w14:paraId="12E7B17B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5D907839" w14:textId="71319544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  <w:r>
        <w:rPr>
          <w:rFonts w:ascii="Aptos" w:hAnsi="Aptos"/>
          <w:noProof/>
          <w:color w:val="000001"/>
          <w:sz w:val="24"/>
          <w:szCs w:val="24"/>
        </w:rPr>
        <w:drawing>
          <wp:inline distT="0" distB="0" distL="0" distR="0" wp14:anchorId="16383C7B" wp14:editId="41B288B6">
            <wp:extent cx="1327150" cy="419862"/>
            <wp:effectExtent l="0" t="0" r="6350" b="0"/>
            <wp:docPr id="1331227659" name="Image 32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27659" name="Image 32" descr="Une image contenant texte, Police, logo, Graphique&#10;&#10;Description générée automatiquement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893" cy="42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19EC" w14:textId="77777777" w:rsidR="008E4262" w:rsidRPr="0032104D" w:rsidRDefault="008E4262" w:rsidP="008E4262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4A2C25D6" w14:textId="77777777" w:rsidR="008E4262" w:rsidRDefault="008E4262" w:rsidP="008E4262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1AB457F0" w14:textId="77777777" w:rsidR="008E4262" w:rsidRDefault="008E4262" w:rsidP="008E4262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139E59D2" w14:textId="77777777" w:rsidR="008E4262" w:rsidRPr="004B474A" w:rsidRDefault="008E4262" w:rsidP="008E4262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3CE899A4" w14:textId="77777777" w:rsidR="008E4262" w:rsidRPr="004B474A" w:rsidRDefault="008E4262" w:rsidP="008E4262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425B05F0" w14:textId="77777777" w:rsidR="008E4262" w:rsidRPr="004B474A" w:rsidRDefault="008E4262" w:rsidP="008E4262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38FFAE77" w14:textId="77777777" w:rsidR="008E4262" w:rsidRPr="004B474A" w:rsidRDefault="008E4262" w:rsidP="008E4262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58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43D4E2BF" w14:textId="77777777" w:rsidR="008E4262" w:rsidRDefault="008E4262" w:rsidP="008E4262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BE40EAB" wp14:editId="37137BF5">
            <wp:extent cx="2440800" cy="1005573"/>
            <wp:effectExtent l="0" t="0" r="0" b="4445"/>
            <wp:docPr id="2111274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1525" w14:textId="77777777" w:rsidR="00123433" w:rsidRDefault="00123433" w:rsidP="00123433">
      <w:pPr>
        <w:rPr>
          <w:rFonts w:ascii="Aptos" w:hAnsi="Aptos"/>
          <w:color w:val="000001"/>
          <w:sz w:val="24"/>
          <w:szCs w:val="24"/>
        </w:rPr>
      </w:pPr>
    </w:p>
    <w:p w14:paraId="17160B74" w14:textId="77777777" w:rsidR="00123433" w:rsidRDefault="00123433" w:rsidP="00123433">
      <w:pPr>
        <w:rPr>
          <w:rFonts w:ascii="Aptos" w:hAnsi="Aptos"/>
          <w:color w:val="000001"/>
          <w:sz w:val="24"/>
          <w:szCs w:val="24"/>
        </w:rPr>
      </w:pPr>
    </w:p>
    <w:p w14:paraId="3FFEED1F" w14:textId="77777777" w:rsidR="006C680A" w:rsidRDefault="006C680A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2B8CB1B2" w14:textId="77777777" w:rsidR="008E4262" w:rsidRDefault="008E4262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6C819D15" w14:textId="77777777" w:rsidR="008E4262" w:rsidRDefault="008E4262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1E31286F" w14:textId="77777777" w:rsidR="008E4262" w:rsidRDefault="008E4262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2B06FFCE" w14:textId="77777777" w:rsidR="008E4262" w:rsidRDefault="008E4262" w:rsidP="00E83018">
      <w:pPr>
        <w:rPr>
          <w:rFonts w:ascii="Aptos ExtraBold" w:hAnsi="Aptos ExtraBold"/>
          <w:color w:val="000000"/>
          <w:sz w:val="24"/>
          <w:szCs w:val="24"/>
        </w:rPr>
      </w:pPr>
    </w:p>
    <w:p w14:paraId="6D3CDB8D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68EA3168" w14:textId="77777777" w:rsidR="00286A17" w:rsidRDefault="00286A17" w:rsidP="008E4262">
      <w:pPr>
        <w:rPr>
          <w:rFonts w:ascii="Aptos" w:hAnsi="Aptos"/>
          <w:color w:val="000001"/>
          <w:sz w:val="24"/>
          <w:szCs w:val="24"/>
        </w:rPr>
      </w:pPr>
    </w:p>
    <w:p w14:paraId="0A9FF4CE" w14:textId="77777777" w:rsidR="00286A17" w:rsidRDefault="00286A17" w:rsidP="008E4262">
      <w:pPr>
        <w:rPr>
          <w:rFonts w:ascii="Aptos" w:hAnsi="Aptos"/>
          <w:color w:val="000001"/>
          <w:sz w:val="24"/>
          <w:szCs w:val="24"/>
        </w:rPr>
      </w:pPr>
    </w:p>
    <w:p w14:paraId="52BF99A5" w14:textId="2E74A386" w:rsidR="008E4262" w:rsidRPr="00EA5552" w:rsidRDefault="00BD61D9" w:rsidP="008E4262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1CC0307E" wp14:editId="4BB208E5">
            <wp:extent cx="1574800" cy="426814"/>
            <wp:effectExtent l="0" t="0" r="6350" b="0"/>
            <wp:docPr id="1945039894" name="Image 33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39894" name="Image 33" descr="Une image contenant texte, Police, logo, Graphique&#10;&#10;Description générée automatiquement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656" cy="43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3EA9" w14:textId="1B932492" w:rsidR="008E4262" w:rsidRPr="0032104D" w:rsidRDefault="008E4262" w:rsidP="008E4262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224EAC91" w14:textId="77777777" w:rsidR="008E4262" w:rsidRDefault="008E4262" w:rsidP="008E4262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3F3F01FB" w14:textId="18A178DA" w:rsidR="008E4262" w:rsidRDefault="008E4262" w:rsidP="008E4262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6F3BC2B6" w14:textId="77777777" w:rsidR="008E4262" w:rsidRPr="004B474A" w:rsidRDefault="008E4262" w:rsidP="008E4262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62A9B9B9" w14:textId="389A01DE" w:rsidR="008E4262" w:rsidRPr="004B474A" w:rsidRDefault="008E4262" w:rsidP="008E4262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2446E6EB" w14:textId="29D3F799" w:rsidR="008E4262" w:rsidRPr="004B474A" w:rsidRDefault="008E4262" w:rsidP="008E4262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4F1590C0" w14:textId="77777777" w:rsidR="008E4262" w:rsidRPr="004B474A" w:rsidRDefault="008E4262" w:rsidP="008E4262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60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095EE541" w14:textId="77777777" w:rsidR="008E4262" w:rsidRDefault="008E4262" w:rsidP="008E4262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AC660EA" wp14:editId="4780B14C">
            <wp:extent cx="2440800" cy="1005573"/>
            <wp:effectExtent l="0" t="0" r="0" b="4445"/>
            <wp:docPr id="178559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9761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0AF51086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7687A591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4CE7910E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6AB496C8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2D09688C" w14:textId="3AFE3A91" w:rsidR="008E4262" w:rsidRDefault="00BD61D9" w:rsidP="008E4262">
      <w:pPr>
        <w:rPr>
          <w:rFonts w:ascii="Aptos" w:hAnsi="Aptos"/>
          <w:color w:val="000001"/>
          <w:sz w:val="24"/>
          <w:szCs w:val="24"/>
        </w:rPr>
      </w:pPr>
      <w:r>
        <w:rPr>
          <w:rFonts w:ascii="Aptos" w:hAnsi="Aptos"/>
          <w:noProof/>
          <w:color w:val="000001"/>
          <w:sz w:val="24"/>
          <w:szCs w:val="24"/>
        </w:rPr>
        <w:drawing>
          <wp:inline distT="0" distB="0" distL="0" distR="0" wp14:anchorId="4619A624" wp14:editId="79934224">
            <wp:extent cx="1295400" cy="420394"/>
            <wp:effectExtent l="0" t="0" r="0" b="0"/>
            <wp:docPr id="309860891" name="Image 34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0891" name="Image 34" descr="Une image contenant texte, Police, logo, Graphique&#10;&#10;Description générée automatiquement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647" cy="4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A04B" w14:textId="77777777" w:rsidR="008E4262" w:rsidRPr="0032104D" w:rsidRDefault="008E4262" w:rsidP="008E4262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629E4A7D" w14:textId="77777777" w:rsidR="008E4262" w:rsidRDefault="008E4262" w:rsidP="008E4262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6D9C972B" w14:textId="77777777" w:rsidR="008E4262" w:rsidRDefault="008E4262" w:rsidP="008E4262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2B602CD5" w14:textId="77777777" w:rsidR="008E4262" w:rsidRPr="004B474A" w:rsidRDefault="008E4262" w:rsidP="008E4262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23A4A38C" w14:textId="77777777" w:rsidR="008E4262" w:rsidRPr="004B474A" w:rsidRDefault="008E4262" w:rsidP="008E4262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7E23063A" w14:textId="77777777" w:rsidR="008E4262" w:rsidRPr="004B474A" w:rsidRDefault="008E4262" w:rsidP="008E4262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20B2CD24" w14:textId="77777777" w:rsidR="008E4262" w:rsidRPr="004B474A" w:rsidRDefault="008E4262" w:rsidP="008E4262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62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0674B17A" w14:textId="77777777" w:rsidR="008E4262" w:rsidRDefault="008E4262" w:rsidP="008E4262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525EE4B2" wp14:editId="1D785808">
            <wp:extent cx="2440800" cy="1005573"/>
            <wp:effectExtent l="0" t="0" r="0" b="4445"/>
            <wp:docPr id="1650748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4F2A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56EEE0CA" w14:textId="77777777" w:rsidR="008E4262" w:rsidRDefault="008E4262" w:rsidP="008E4262">
      <w:pPr>
        <w:rPr>
          <w:rFonts w:ascii="Aptos" w:hAnsi="Aptos"/>
          <w:color w:val="000001"/>
          <w:sz w:val="24"/>
          <w:szCs w:val="24"/>
        </w:rPr>
      </w:pPr>
    </w:p>
    <w:p w14:paraId="15123468" w14:textId="77777777" w:rsidR="00BD61D9" w:rsidRDefault="00BD61D9" w:rsidP="008E4262">
      <w:pPr>
        <w:rPr>
          <w:rFonts w:ascii="Aptos" w:hAnsi="Aptos"/>
          <w:color w:val="000001"/>
          <w:sz w:val="24"/>
          <w:szCs w:val="24"/>
        </w:rPr>
      </w:pPr>
    </w:p>
    <w:p w14:paraId="74F074C8" w14:textId="77777777" w:rsidR="00BD61D9" w:rsidRDefault="00BD61D9" w:rsidP="008E4262">
      <w:pPr>
        <w:rPr>
          <w:rFonts w:ascii="Aptos" w:hAnsi="Aptos"/>
          <w:color w:val="000001"/>
          <w:sz w:val="24"/>
          <w:szCs w:val="24"/>
        </w:rPr>
      </w:pPr>
    </w:p>
    <w:p w14:paraId="3C0EE0D8" w14:textId="77777777" w:rsidR="00BD61D9" w:rsidRDefault="00BD61D9" w:rsidP="008E4262">
      <w:pPr>
        <w:rPr>
          <w:rFonts w:ascii="Aptos" w:hAnsi="Aptos"/>
          <w:color w:val="000001"/>
          <w:sz w:val="24"/>
          <w:szCs w:val="24"/>
        </w:rPr>
      </w:pPr>
    </w:p>
    <w:p w14:paraId="75CF6A41" w14:textId="77777777" w:rsidR="00BD61D9" w:rsidRDefault="00BD61D9" w:rsidP="008E4262">
      <w:pPr>
        <w:rPr>
          <w:rFonts w:ascii="Aptos" w:hAnsi="Aptos"/>
          <w:color w:val="000001"/>
          <w:sz w:val="24"/>
          <w:szCs w:val="24"/>
        </w:rPr>
      </w:pPr>
    </w:p>
    <w:p w14:paraId="07687FD2" w14:textId="77777777" w:rsidR="00BD61D9" w:rsidRDefault="00BD61D9" w:rsidP="008E4262">
      <w:pPr>
        <w:rPr>
          <w:rFonts w:ascii="Aptos" w:hAnsi="Aptos"/>
          <w:color w:val="000001"/>
          <w:sz w:val="24"/>
          <w:szCs w:val="24"/>
        </w:rPr>
      </w:pPr>
    </w:p>
    <w:p w14:paraId="53E1A8B5" w14:textId="77777777" w:rsidR="00A322F2" w:rsidRDefault="00A322F2" w:rsidP="008E4262">
      <w:pPr>
        <w:rPr>
          <w:rFonts w:ascii="Aptos" w:hAnsi="Aptos"/>
          <w:color w:val="000001"/>
          <w:sz w:val="24"/>
          <w:szCs w:val="24"/>
        </w:rPr>
      </w:pPr>
    </w:p>
    <w:p w14:paraId="4007AB25" w14:textId="77777777" w:rsidR="00BD61D9" w:rsidRDefault="00BD61D9" w:rsidP="008E4262">
      <w:pPr>
        <w:rPr>
          <w:rFonts w:ascii="Aptos" w:hAnsi="Aptos"/>
          <w:color w:val="000001"/>
          <w:sz w:val="24"/>
          <w:szCs w:val="24"/>
        </w:rPr>
      </w:pPr>
    </w:p>
    <w:p w14:paraId="5FC5B589" w14:textId="77777777" w:rsidR="00BD61D9" w:rsidRDefault="00BD61D9" w:rsidP="00BD61D9">
      <w:pPr>
        <w:rPr>
          <w:rFonts w:ascii="Aptos" w:hAnsi="Aptos"/>
          <w:color w:val="000001"/>
          <w:sz w:val="24"/>
          <w:szCs w:val="24"/>
        </w:rPr>
      </w:pPr>
    </w:p>
    <w:p w14:paraId="3ED23C0C" w14:textId="080C2265" w:rsidR="00BD61D9" w:rsidRPr="00EA5552" w:rsidRDefault="004811E8" w:rsidP="00BD61D9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246082F5" wp14:editId="54903111">
            <wp:extent cx="2984500" cy="420829"/>
            <wp:effectExtent l="0" t="0" r="0" b="0"/>
            <wp:docPr id="623416824" name="Image 35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6824" name="Image 35" descr="Une image contenant texte, Police, logo, Graphique&#10;&#10;Description générée automatiquement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501" cy="4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707A" w14:textId="33138AB6" w:rsidR="00BD61D9" w:rsidRPr="0032104D" w:rsidRDefault="00BD61D9" w:rsidP="00BD61D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6925C32C" w14:textId="77777777" w:rsidR="00BD61D9" w:rsidRDefault="00BD61D9" w:rsidP="00BD61D9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68BD5A6E" w14:textId="722186F6" w:rsidR="00BD61D9" w:rsidRDefault="00BD61D9" w:rsidP="00BD61D9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434319EF" w14:textId="77777777" w:rsidR="00BD61D9" w:rsidRPr="004B474A" w:rsidRDefault="00BD61D9" w:rsidP="00BD61D9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0046B5DA" w14:textId="1C7E3F22" w:rsidR="00BD61D9" w:rsidRPr="004B474A" w:rsidRDefault="00BD61D9" w:rsidP="00BD61D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33BB1F5F" w14:textId="77777777" w:rsidR="00BD61D9" w:rsidRPr="004B474A" w:rsidRDefault="00BD61D9" w:rsidP="00BD61D9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2CAF5BAD" w14:textId="2BAD6D05" w:rsidR="00BD61D9" w:rsidRPr="004B474A" w:rsidRDefault="00BD61D9" w:rsidP="00BD61D9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64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5E5CCDBE" w14:textId="443BD98A" w:rsidR="00BD61D9" w:rsidRDefault="00BD61D9" w:rsidP="00BD61D9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4DB6DC4" wp14:editId="410EB74B">
            <wp:extent cx="2440800" cy="1005573"/>
            <wp:effectExtent l="0" t="0" r="0" b="4445"/>
            <wp:docPr id="1606228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E052" w14:textId="77777777" w:rsidR="00BD61D9" w:rsidRDefault="00BD61D9" w:rsidP="00BD61D9">
      <w:pPr>
        <w:rPr>
          <w:rFonts w:ascii="Aptos" w:hAnsi="Aptos"/>
          <w:color w:val="000001"/>
          <w:sz w:val="24"/>
          <w:szCs w:val="24"/>
        </w:rPr>
      </w:pPr>
    </w:p>
    <w:p w14:paraId="2BA36BA7" w14:textId="77777777" w:rsidR="00BD61D9" w:rsidRDefault="00BD61D9" w:rsidP="00BD61D9">
      <w:pPr>
        <w:rPr>
          <w:rFonts w:ascii="Aptos" w:hAnsi="Aptos"/>
          <w:color w:val="000001"/>
          <w:sz w:val="24"/>
          <w:szCs w:val="24"/>
        </w:rPr>
      </w:pPr>
    </w:p>
    <w:p w14:paraId="3765B28C" w14:textId="77777777" w:rsidR="00BD61D9" w:rsidRDefault="00BD61D9" w:rsidP="00BD61D9">
      <w:pPr>
        <w:rPr>
          <w:rFonts w:ascii="Aptos" w:hAnsi="Aptos"/>
          <w:color w:val="000001"/>
          <w:sz w:val="24"/>
          <w:szCs w:val="24"/>
        </w:rPr>
      </w:pPr>
    </w:p>
    <w:p w14:paraId="537F6645" w14:textId="77777777" w:rsidR="00BD61D9" w:rsidRDefault="00BD61D9" w:rsidP="00BD61D9">
      <w:pPr>
        <w:rPr>
          <w:rFonts w:ascii="Aptos" w:hAnsi="Aptos"/>
          <w:color w:val="000001"/>
          <w:sz w:val="24"/>
          <w:szCs w:val="24"/>
        </w:rPr>
      </w:pPr>
    </w:p>
    <w:p w14:paraId="598354DC" w14:textId="77777777" w:rsidR="00BD61D9" w:rsidRDefault="00BD61D9" w:rsidP="00BD61D9">
      <w:pPr>
        <w:rPr>
          <w:rFonts w:ascii="Aptos" w:hAnsi="Aptos"/>
          <w:color w:val="000001"/>
          <w:sz w:val="24"/>
          <w:szCs w:val="24"/>
        </w:rPr>
      </w:pPr>
    </w:p>
    <w:p w14:paraId="1E5B5610" w14:textId="30BE8A65" w:rsidR="00BD61D9" w:rsidRDefault="004811E8" w:rsidP="00BD61D9">
      <w:pPr>
        <w:rPr>
          <w:rFonts w:ascii="Aptos" w:hAnsi="Aptos"/>
          <w:color w:val="000001"/>
          <w:sz w:val="24"/>
          <w:szCs w:val="24"/>
        </w:rPr>
      </w:pPr>
      <w:r>
        <w:rPr>
          <w:rFonts w:ascii="Aptos" w:hAnsi="Aptos"/>
          <w:noProof/>
          <w:color w:val="000001"/>
          <w:sz w:val="24"/>
          <w:szCs w:val="24"/>
        </w:rPr>
        <w:drawing>
          <wp:inline distT="0" distB="0" distL="0" distR="0" wp14:anchorId="18D003EF" wp14:editId="464E8023">
            <wp:extent cx="1708150" cy="429477"/>
            <wp:effectExtent l="0" t="0" r="6350" b="8890"/>
            <wp:docPr id="327648013" name="Image 36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48013" name="Image 36" descr="Une image contenant texte, Police, logo, Graphique&#10;&#10;Description générée automatiquement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673" cy="43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6AFF" w14:textId="77777777" w:rsidR="00BD61D9" w:rsidRPr="0032104D" w:rsidRDefault="00BD61D9" w:rsidP="00BD61D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1E72818B" w14:textId="77777777" w:rsidR="00BD61D9" w:rsidRDefault="00BD61D9" w:rsidP="00BD61D9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29E08139" w14:textId="77777777" w:rsidR="00BD61D9" w:rsidRDefault="00BD61D9" w:rsidP="00BD61D9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24CA2560" w14:textId="77777777" w:rsidR="00BD61D9" w:rsidRPr="004B474A" w:rsidRDefault="00BD61D9" w:rsidP="00BD61D9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7A089A28" w14:textId="77777777" w:rsidR="00BD61D9" w:rsidRPr="004B474A" w:rsidRDefault="00BD61D9" w:rsidP="00BD61D9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370ED8E8" w14:textId="77777777" w:rsidR="00BD61D9" w:rsidRPr="004B474A" w:rsidRDefault="00BD61D9" w:rsidP="00BD61D9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4FA4172B" w14:textId="77777777" w:rsidR="00BD61D9" w:rsidRPr="004B474A" w:rsidRDefault="00BD61D9" w:rsidP="00BD61D9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66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6519B31F" w14:textId="77777777" w:rsidR="00BD61D9" w:rsidRDefault="00BD61D9" w:rsidP="00BD61D9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935156E" wp14:editId="4483DFF3">
            <wp:extent cx="2440800" cy="1005573"/>
            <wp:effectExtent l="0" t="0" r="0" b="4445"/>
            <wp:docPr id="277137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98AF" w14:textId="77777777" w:rsidR="00BD61D9" w:rsidRDefault="00BD61D9" w:rsidP="00BD61D9">
      <w:pPr>
        <w:rPr>
          <w:rFonts w:ascii="Aptos" w:hAnsi="Aptos"/>
          <w:color w:val="000001"/>
          <w:sz w:val="24"/>
          <w:szCs w:val="24"/>
        </w:rPr>
      </w:pPr>
    </w:p>
    <w:p w14:paraId="34B516FE" w14:textId="77777777" w:rsidR="004811E8" w:rsidRDefault="004811E8" w:rsidP="00BD61D9">
      <w:pPr>
        <w:rPr>
          <w:rFonts w:ascii="Aptos" w:hAnsi="Aptos"/>
          <w:color w:val="000001"/>
          <w:sz w:val="24"/>
          <w:szCs w:val="24"/>
        </w:rPr>
      </w:pPr>
    </w:p>
    <w:p w14:paraId="2806E5A5" w14:textId="77777777" w:rsidR="004811E8" w:rsidRDefault="004811E8" w:rsidP="00BD61D9">
      <w:pPr>
        <w:rPr>
          <w:rFonts w:ascii="Aptos" w:hAnsi="Aptos"/>
          <w:color w:val="000001"/>
          <w:sz w:val="24"/>
          <w:szCs w:val="24"/>
        </w:rPr>
      </w:pPr>
    </w:p>
    <w:p w14:paraId="65CB7BA0" w14:textId="77777777" w:rsidR="004811E8" w:rsidRDefault="004811E8" w:rsidP="00BD61D9">
      <w:pPr>
        <w:rPr>
          <w:rFonts w:ascii="Aptos" w:hAnsi="Aptos"/>
          <w:color w:val="000001"/>
          <w:sz w:val="24"/>
          <w:szCs w:val="24"/>
        </w:rPr>
      </w:pPr>
    </w:p>
    <w:p w14:paraId="5FACD365" w14:textId="77777777" w:rsidR="004811E8" w:rsidRDefault="004811E8" w:rsidP="00BD61D9">
      <w:pPr>
        <w:rPr>
          <w:rFonts w:ascii="Aptos" w:hAnsi="Aptos"/>
          <w:color w:val="000001"/>
          <w:sz w:val="24"/>
          <w:szCs w:val="24"/>
        </w:rPr>
      </w:pPr>
    </w:p>
    <w:p w14:paraId="40012082" w14:textId="77777777" w:rsidR="004811E8" w:rsidRDefault="004811E8" w:rsidP="00BD61D9">
      <w:pPr>
        <w:rPr>
          <w:rFonts w:ascii="Aptos" w:hAnsi="Aptos"/>
          <w:color w:val="000001"/>
          <w:sz w:val="24"/>
          <w:szCs w:val="24"/>
        </w:rPr>
      </w:pPr>
    </w:p>
    <w:p w14:paraId="688114B1" w14:textId="77777777" w:rsidR="00286A17" w:rsidRDefault="00286A17" w:rsidP="00BD61D9">
      <w:pPr>
        <w:rPr>
          <w:rFonts w:ascii="Aptos" w:hAnsi="Aptos"/>
          <w:color w:val="000001"/>
          <w:sz w:val="24"/>
          <w:szCs w:val="24"/>
        </w:rPr>
      </w:pPr>
    </w:p>
    <w:p w14:paraId="3827DC43" w14:textId="77777777" w:rsidR="004811E8" w:rsidRDefault="004811E8" w:rsidP="00BD61D9">
      <w:pPr>
        <w:rPr>
          <w:rFonts w:ascii="Aptos" w:hAnsi="Aptos"/>
          <w:color w:val="000001"/>
          <w:sz w:val="24"/>
          <w:szCs w:val="24"/>
        </w:rPr>
      </w:pPr>
    </w:p>
    <w:p w14:paraId="45EEEDB6" w14:textId="77777777" w:rsidR="00A322F2" w:rsidRDefault="00A322F2" w:rsidP="00BD61D9">
      <w:pPr>
        <w:rPr>
          <w:rFonts w:ascii="Aptos" w:hAnsi="Aptos"/>
          <w:color w:val="000001"/>
          <w:sz w:val="24"/>
          <w:szCs w:val="24"/>
        </w:rPr>
      </w:pPr>
    </w:p>
    <w:p w14:paraId="63AF0BF4" w14:textId="77777777" w:rsidR="004811E8" w:rsidRDefault="004811E8" w:rsidP="004811E8">
      <w:pPr>
        <w:rPr>
          <w:rFonts w:ascii="Aptos" w:hAnsi="Aptos"/>
          <w:color w:val="000001"/>
          <w:sz w:val="24"/>
          <w:szCs w:val="24"/>
        </w:rPr>
      </w:pPr>
    </w:p>
    <w:p w14:paraId="4D6A8BDF" w14:textId="3AB731BE" w:rsidR="004811E8" w:rsidRPr="00EA5552" w:rsidRDefault="00271926" w:rsidP="004811E8">
      <w:pPr>
        <w:rPr>
          <w:rFonts w:ascii="Aptos ExtraBold" w:hAnsi="Aptos ExtraBold"/>
          <w:color w:val="000000"/>
          <w:sz w:val="24"/>
          <w:szCs w:val="24"/>
        </w:rPr>
      </w:pPr>
      <w:r>
        <w:rPr>
          <w:rFonts w:ascii="Aptos ExtraBold" w:hAnsi="Aptos ExtraBold"/>
          <w:noProof/>
          <w:color w:val="000000"/>
          <w:sz w:val="24"/>
          <w:szCs w:val="24"/>
        </w:rPr>
        <w:lastRenderedPageBreak/>
        <w:drawing>
          <wp:inline distT="0" distB="0" distL="0" distR="0" wp14:anchorId="5FA3C6DA" wp14:editId="20FC1453">
            <wp:extent cx="3093199" cy="412750"/>
            <wp:effectExtent l="0" t="0" r="0" b="6350"/>
            <wp:docPr id="892452371" name="Image 37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2371" name="Image 37" descr="Une image contenant texte, Police, logo, Graphique&#10;&#10;Description générée automatiquement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198" cy="43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D7A3" w14:textId="044372C8" w:rsidR="004811E8" w:rsidRPr="0032104D" w:rsidRDefault="004811E8" w:rsidP="004811E8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color w:val="000000"/>
          <w:sz w:val="24"/>
          <w:szCs w:val="24"/>
        </w:rPr>
        <w:t>ADRESSSE</w:t>
      </w:r>
    </w:p>
    <w:p w14:paraId="025131BB" w14:textId="77777777" w:rsidR="004811E8" w:rsidRDefault="004811E8" w:rsidP="004811E8">
      <w:pPr>
        <w:spacing w:line="324" w:lineRule="exact"/>
        <w:rPr>
          <w:rFonts w:ascii="Aptos" w:hAnsi="Aptos"/>
          <w:color w:val="000000"/>
          <w:sz w:val="24"/>
          <w:szCs w:val="24"/>
        </w:rPr>
      </w:pPr>
      <w:r w:rsidRPr="00EE7818">
        <w:rPr>
          <w:rFonts w:ascii="Aptos" w:hAnsi="Aptos"/>
          <w:color w:val="000000"/>
          <w:sz w:val="24"/>
          <w:szCs w:val="24"/>
        </w:rPr>
        <w:t xml:space="preserve">Tél +33 </w:t>
      </w:r>
    </w:p>
    <w:p w14:paraId="7FED782B" w14:textId="0EE546A7" w:rsidR="004811E8" w:rsidRDefault="004811E8" w:rsidP="004811E8">
      <w:pPr>
        <w:spacing w:line="324" w:lineRule="exact"/>
        <w:rPr>
          <w:rFonts w:ascii="Aptos" w:hAnsi="Aptos"/>
          <w:b/>
          <w:bCs/>
          <w:color w:val="000000"/>
          <w:u w:val="single"/>
        </w:rPr>
      </w:pPr>
    </w:p>
    <w:p w14:paraId="54281464" w14:textId="77777777" w:rsidR="004811E8" w:rsidRPr="004B474A" w:rsidRDefault="004811E8" w:rsidP="004811E8">
      <w:pPr>
        <w:spacing w:line="324" w:lineRule="exact"/>
        <w:rPr>
          <w:rFonts w:ascii="Aptos" w:hAnsi="Aptos"/>
          <w:color w:val="000000"/>
        </w:rPr>
      </w:pPr>
      <w:r w:rsidRPr="004B474A">
        <w:rPr>
          <w:rFonts w:ascii="Aptos" w:hAnsi="Aptos"/>
          <w:b/>
          <w:bCs/>
          <w:color w:val="000000"/>
          <w:u w:val="single"/>
        </w:rPr>
        <w:t>Horaires d’ouverture du SPDV</w:t>
      </w:r>
      <w:r w:rsidRPr="004B474A">
        <w:rPr>
          <w:rFonts w:ascii="Aptos" w:hAnsi="Aptos"/>
          <w:b/>
          <w:bCs/>
          <w:color w:val="000000"/>
        </w:rPr>
        <w:t xml:space="preserve"> : </w:t>
      </w:r>
    </w:p>
    <w:p w14:paraId="20A31A2B" w14:textId="53093BCA" w:rsidR="004811E8" w:rsidRPr="004B474A" w:rsidRDefault="004811E8" w:rsidP="004811E8">
      <w:pPr>
        <w:spacing w:line="324" w:lineRule="exact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 xml:space="preserve">h – </w:t>
      </w:r>
      <w:r>
        <w:rPr>
          <w:rFonts w:ascii="Aptos" w:hAnsi="Aptos"/>
          <w:b/>
          <w:bCs/>
          <w:color w:val="000000"/>
        </w:rPr>
        <w:t>xx</w:t>
      </w:r>
      <w:r w:rsidRPr="004B474A">
        <w:rPr>
          <w:rFonts w:ascii="Aptos" w:hAnsi="Aptos"/>
          <w:b/>
          <w:bCs/>
          <w:color w:val="000000"/>
        </w:rPr>
        <w:t>h du lundi au vendredi</w:t>
      </w:r>
    </w:p>
    <w:p w14:paraId="2C2FB54B" w14:textId="713BF0F3" w:rsidR="004811E8" w:rsidRPr="004B474A" w:rsidRDefault="004811E8" w:rsidP="004811E8">
      <w:pPr>
        <w:spacing w:line="324" w:lineRule="exact"/>
        <w:rPr>
          <w:rFonts w:ascii="Aptos" w:hAnsi="Aptos"/>
          <w:color w:val="000000"/>
          <w:lang w:val="en-US"/>
        </w:rPr>
      </w:pP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– </w:t>
      </w:r>
      <w:r>
        <w:rPr>
          <w:rFonts w:ascii="Aptos" w:hAnsi="Aptos"/>
          <w:b/>
          <w:bCs/>
          <w:color w:val="000000"/>
          <w:lang w:val="en-US"/>
        </w:rPr>
        <w:t>xx</w:t>
      </w:r>
      <w:r w:rsidRPr="004B474A">
        <w:rPr>
          <w:rFonts w:ascii="Aptos" w:hAnsi="Aptos"/>
          <w:b/>
          <w:bCs/>
          <w:color w:val="000000"/>
          <w:lang w:val="en-US"/>
        </w:rPr>
        <w:t xml:space="preserve">h le Samedi </w:t>
      </w:r>
    </w:p>
    <w:p w14:paraId="3D4AD7A3" w14:textId="77777777" w:rsidR="004811E8" w:rsidRPr="004B474A" w:rsidRDefault="004811E8" w:rsidP="004811E8">
      <w:pPr>
        <w:spacing w:line="324" w:lineRule="exact"/>
        <w:rPr>
          <w:rFonts w:ascii="Aptos" w:hAnsi="Aptos"/>
          <w:sz w:val="24"/>
          <w:szCs w:val="24"/>
          <w:lang w:val="en-US"/>
        </w:rPr>
      </w:pPr>
      <w:hyperlink r:id="rId68" w:history="1">
        <w:r w:rsidRPr="00107DFD">
          <w:rPr>
            <w:rStyle w:val="Lienhypertexte"/>
            <w:rFonts w:ascii="Aptos" w:hAnsi="Aptos"/>
            <w:sz w:val="24"/>
            <w:szCs w:val="24"/>
            <w:lang w:val="en-US"/>
          </w:rPr>
          <w:t>www.mousquetaires.com</w:t>
        </w:r>
      </w:hyperlink>
    </w:p>
    <w:p w14:paraId="7B3F5670" w14:textId="77777777" w:rsidR="004811E8" w:rsidRDefault="004811E8" w:rsidP="004811E8">
      <w:pPr>
        <w:spacing w:line="240" w:lineRule="atLeast"/>
        <w:rPr>
          <w:rFonts w:ascii="Aptos ExtraBold" w:hAnsi="Aptos ExtraBold"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7A2829C" wp14:editId="5079478E">
            <wp:extent cx="2440800" cy="1005573"/>
            <wp:effectExtent l="0" t="0" r="0" b="4445"/>
            <wp:docPr id="14336768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08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800" cy="10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F8CE" w14:textId="77777777" w:rsidR="004811E8" w:rsidRDefault="004811E8" w:rsidP="004811E8">
      <w:pPr>
        <w:rPr>
          <w:rFonts w:ascii="Aptos" w:hAnsi="Aptos"/>
          <w:color w:val="000001"/>
          <w:sz w:val="24"/>
          <w:szCs w:val="24"/>
        </w:rPr>
      </w:pPr>
    </w:p>
    <w:p w14:paraId="0FCCC2E4" w14:textId="77777777" w:rsidR="004811E8" w:rsidRDefault="004811E8" w:rsidP="004811E8">
      <w:pPr>
        <w:rPr>
          <w:rFonts w:ascii="Aptos" w:hAnsi="Aptos"/>
          <w:color w:val="000001"/>
          <w:sz w:val="24"/>
          <w:szCs w:val="24"/>
        </w:rPr>
      </w:pPr>
    </w:p>
    <w:p w14:paraId="3D5D6651" w14:textId="77777777" w:rsidR="004811E8" w:rsidRDefault="004811E8" w:rsidP="004811E8">
      <w:pPr>
        <w:rPr>
          <w:rFonts w:ascii="Aptos" w:hAnsi="Aptos"/>
          <w:color w:val="000001"/>
          <w:sz w:val="24"/>
          <w:szCs w:val="24"/>
        </w:rPr>
      </w:pPr>
    </w:p>
    <w:p w14:paraId="2D598EBD" w14:textId="77777777" w:rsidR="00BD61D9" w:rsidRDefault="00BD61D9" w:rsidP="008E4262">
      <w:pPr>
        <w:rPr>
          <w:rFonts w:ascii="Aptos" w:hAnsi="Aptos"/>
          <w:color w:val="000001"/>
          <w:sz w:val="24"/>
          <w:szCs w:val="24"/>
        </w:rPr>
      </w:pPr>
    </w:p>
    <w:p w14:paraId="253279C1" w14:textId="77777777" w:rsidR="008E4262" w:rsidRPr="00EA5552" w:rsidRDefault="008E4262" w:rsidP="008E4262">
      <w:pPr>
        <w:rPr>
          <w:rFonts w:ascii="Aptos ExtraBold" w:hAnsi="Aptos ExtraBold"/>
          <w:color w:val="000000"/>
          <w:sz w:val="24"/>
          <w:szCs w:val="24"/>
        </w:rPr>
      </w:pPr>
    </w:p>
    <w:p w14:paraId="2751191B" w14:textId="77777777" w:rsidR="008E4262" w:rsidRPr="00EA5552" w:rsidRDefault="008E4262" w:rsidP="00E83018">
      <w:pPr>
        <w:rPr>
          <w:rFonts w:ascii="Aptos ExtraBold" w:hAnsi="Aptos ExtraBold"/>
          <w:color w:val="000000"/>
          <w:sz w:val="24"/>
          <w:szCs w:val="24"/>
        </w:rPr>
      </w:pPr>
    </w:p>
    <w:sectPr w:rsidR="008E4262" w:rsidRPr="00EA5552" w:rsidSect="00446C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51F05" w14:textId="77777777" w:rsidR="00EF0C51" w:rsidRDefault="00EF0C51" w:rsidP="00E97072">
      <w:pPr>
        <w:spacing w:line="240" w:lineRule="auto"/>
      </w:pPr>
      <w:r>
        <w:separator/>
      </w:r>
    </w:p>
  </w:endnote>
  <w:endnote w:type="continuationSeparator" w:id="0">
    <w:p w14:paraId="6F6DF1E3" w14:textId="77777777" w:rsidR="00EF0C51" w:rsidRDefault="00EF0C51" w:rsidP="00E97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C0DFB" w14:textId="77777777" w:rsidR="00EF0C51" w:rsidRDefault="00EF0C51" w:rsidP="00E97072">
      <w:pPr>
        <w:spacing w:line="240" w:lineRule="auto"/>
      </w:pPr>
      <w:r>
        <w:separator/>
      </w:r>
    </w:p>
  </w:footnote>
  <w:footnote w:type="continuationSeparator" w:id="0">
    <w:p w14:paraId="51036722" w14:textId="77777777" w:rsidR="00EF0C51" w:rsidRDefault="00EF0C51" w:rsidP="00E9707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51"/>
    <w:rsid w:val="00007AF6"/>
    <w:rsid w:val="0004492C"/>
    <w:rsid w:val="000C56FC"/>
    <w:rsid w:val="00111E8B"/>
    <w:rsid w:val="00123433"/>
    <w:rsid w:val="00162B01"/>
    <w:rsid w:val="0018302F"/>
    <w:rsid w:val="00183848"/>
    <w:rsid w:val="00197A29"/>
    <w:rsid w:val="001A6A1A"/>
    <w:rsid w:val="001E5A5B"/>
    <w:rsid w:val="00216A8D"/>
    <w:rsid w:val="00262E5D"/>
    <w:rsid w:val="00271926"/>
    <w:rsid w:val="00274725"/>
    <w:rsid w:val="00286A17"/>
    <w:rsid w:val="0032104D"/>
    <w:rsid w:val="00323AE3"/>
    <w:rsid w:val="003251C0"/>
    <w:rsid w:val="00327102"/>
    <w:rsid w:val="00337D33"/>
    <w:rsid w:val="00354F36"/>
    <w:rsid w:val="00392884"/>
    <w:rsid w:val="003B5D5F"/>
    <w:rsid w:val="00402178"/>
    <w:rsid w:val="00446C10"/>
    <w:rsid w:val="004523C1"/>
    <w:rsid w:val="004811E8"/>
    <w:rsid w:val="00487E76"/>
    <w:rsid w:val="004B474A"/>
    <w:rsid w:val="004C1567"/>
    <w:rsid w:val="004F1AB2"/>
    <w:rsid w:val="0050354B"/>
    <w:rsid w:val="00562644"/>
    <w:rsid w:val="0057384C"/>
    <w:rsid w:val="005D7379"/>
    <w:rsid w:val="005F4458"/>
    <w:rsid w:val="00601182"/>
    <w:rsid w:val="0061047C"/>
    <w:rsid w:val="00637ABA"/>
    <w:rsid w:val="006650F7"/>
    <w:rsid w:val="00695393"/>
    <w:rsid w:val="0069745A"/>
    <w:rsid w:val="006C680A"/>
    <w:rsid w:val="006E4545"/>
    <w:rsid w:val="006F1B6E"/>
    <w:rsid w:val="006F2A34"/>
    <w:rsid w:val="007129B2"/>
    <w:rsid w:val="00723008"/>
    <w:rsid w:val="0075577B"/>
    <w:rsid w:val="00791659"/>
    <w:rsid w:val="00796A9C"/>
    <w:rsid w:val="007D7904"/>
    <w:rsid w:val="00840BAB"/>
    <w:rsid w:val="00845A72"/>
    <w:rsid w:val="00862BE9"/>
    <w:rsid w:val="008663DC"/>
    <w:rsid w:val="00884FA5"/>
    <w:rsid w:val="008A5CEB"/>
    <w:rsid w:val="008D1241"/>
    <w:rsid w:val="008E4262"/>
    <w:rsid w:val="008E51E4"/>
    <w:rsid w:val="008E75D4"/>
    <w:rsid w:val="00921F13"/>
    <w:rsid w:val="0092787A"/>
    <w:rsid w:val="00936049"/>
    <w:rsid w:val="009600DA"/>
    <w:rsid w:val="00975A5F"/>
    <w:rsid w:val="009B4BF0"/>
    <w:rsid w:val="00A322F2"/>
    <w:rsid w:val="00A66DFA"/>
    <w:rsid w:val="00AD29A8"/>
    <w:rsid w:val="00AF4F50"/>
    <w:rsid w:val="00B74910"/>
    <w:rsid w:val="00BD064A"/>
    <w:rsid w:val="00BD61D9"/>
    <w:rsid w:val="00BF6517"/>
    <w:rsid w:val="00C0454E"/>
    <w:rsid w:val="00C109CA"/>
    <w:rsid w:val="00C12B9D"/>
    <w:rsid w:val="00C16F9A"/>
    <w:rsid w:val="00C76FE7"/>
    <w:rsid w:val="00CD5647"/>
    <w:rsid w:val="00D17D41"/>
    <w:rsid w:val="00D20F97"/>
    <w:rsid w:val="00D379B8"/>
    <w:rsid w:val="00D76B93"/>
    <w:rsid w:val="00E00569"/>
    <w:rsid w:val="00E1042B"/>
    <w:rsid w:val="00E11290"/>
    <w:rsid w:val="00E2208F"/>
    <w:rsid w:val="00E34CEC"/>
    <w:rsid w:val="00E83018"/>
    <w:rsid w:val="00E97072"/>
    <w:rsid w:val="00EA5552"/>
    <w:rsid w:val="00EC4F62"/>
    <w:rsid w:val="00EE36A7"/>
    <w:rsid w:val="00EE7818"/>
    <w:rsid w:val="00EF0C51"/>
    <w:rsid w:val="00EF1C72"/>
    <w:rsid w:val="00EF27C9"/>
    <w:rsid w:val="00EF7823"/>
    <w:rsid w:val="00F00796"/>
    <w:rsid w:val="00F1345A"/>
    <w:rsid w:val="00F22441"/>
    <w:rsid w:val="00F54062"/>
    <w:rsid w:val="00F64E0A"/>
    <w:rsid w:val="00FE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544BA"/>
  <w15:chartTrackingRefBased/>
  <w15:docId w15:val="{CE08350A-8081-45C6-AB70-3254E152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D5F"/>
  </w:style>
  <w:style w:type="paragraph" w:styleId="Titre1">
    <w:name w:val="heading 1"/>
    <w:basedOn w:val="Normal"/>
    <w:next w:val="Normal"/>
    <w:link w:val="Titre1Car"/>
    <w:uiPriority w:val="9"/>
    <w:qFormat/>
    <w:rsid w:val="00E9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70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70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70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70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auAmethyste">
    <w:name w:val="Tableau Amethyste"/>
    <w:basedOn w:val="TableauNormal"/>
    <w:uiPriority w:val="99"/>
    <w:rsid w:val="000C56FC"/>
    <w:pPr>
      <w:spacing w:line="240" w:lineRule="auto"/>
    </w:pPr>
    <w:rPr>
      <w:sz w:val="21"/>
      <w:szCs w:val="21"/>
    </w:rPr>
    <w:tblPr>
      <w:tblStyleRowBandSize w:val="1"/>
      <w:tblBorders>
        <w:top w:val="single" w:sz="12" w:space="0" w:color="156082" w:themeColor="accent1"/>
        <w:left w:val="single" w:sz="12" w:space="0" w:color="156082" w:themeColor="accent1"/>
        <w:bottom w:val="single" w:sz="12" w:space="0" w:color="156082" w:themeColor="accent1"/>
        <w:right w:val="single" w:sz="12" w:space="0" w:color="156082" w:themeColor="accent1"/>
        <w:insideV w:val="single" w:sz="12" w:space="0" w:color="156082" w:themeColor="accent1"/>
      </w:tblBorders>
    </w:tblPr>
    <w:tcPr>
      <w:tcMar>
        <w:left w:w="170" w:type="dxa"/>
        <w:right w:w="170" w:type="dxa"/>
      </w:tcMar>
      <w:vAlign w:val="center"/>
    </w:tcPr>
    <w:tblStylePr w:type="firstRow">
      <w:rPr>
        <w:b/>
        <w:color w:val="FFFFFF" w:themeColor="background1"/>
      </w:rPr>
      <w:tblPr/>
      <w:tcPr>
        <w:tcBorders>
          <w:top w:val="nil"/>
          <w:left w:val="single" w:sz="12" w:space="0" w:color="156082" w:themeColor="accent1"/>
          <w:bottom w:val="nil"/>
          <w:right w:val="single" w:sz="12" w:space="0" w:color="156082" w:themeColor="accent1"/>
          <w:insideH w:val="nil"/>
          <w:insideV w:val="single" w:sz="12" w:space="0" w:color="FFFFFF" w:themeColor="background1"/>
          <w:tl2br w:val="nil"/>
          <w:tr2bl w:val="nil"/>
        </w:tcBorders>
        <w:shd w:val="clear" w:color="auto" w:fill="156082" w:themeFill="accent1"/>
      </w:tcPr>
    </w:tblStylePr>
    <w:tblStylePr w:type="firstCol">
      <w:rPr>
        <w:b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56082" w:themeFill="accent1"/>
      </w:tcPr>
    </w:tblStylePr>
    <w:tblStylePr w:type="band2Horz">
      <w:tblPr/>
      <w:tcPr>
        <w:tcBorders>
          <w:top w:val="nil"/>
          <w:left w:val="single" w:sz="12" w:space="0" w:color="156082" w:themeColor="accent1"/>
          <w:bottom w:val="nil"/>
          <w:right w:val="single" w:sz="12" w:space="0" w:color="156082" w:themeColor="accent1"/>
          <w:insideH w:val="nil"/>
          <w:insideV w:val="single" w:sz="12" w:space="0" w:color="156082" w:themeColor="accent1"/>
          <w:tl2br w:val="nil"/>
          <w:tr2bl w:val="nil"/>
        </w:tcBorders>
        <w:shd w:val="clear" w:color="auto" w:fill="D9D9D9" w:themeFill="background1" w:themeFillShade="D9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Titre1Car">
    <w:name w:val="Titre 1 Car"/>
    <w:basedOn w:val="Policepardfaut"/>
    <w:link w:val="Titre1"/>
    <w:uiPriority w:val="9"/>
    <w:rsid w:val="00E9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70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70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70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70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70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70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70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70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70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70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707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9707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97072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E9707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7072"/>
  </w:style>
  <w:style w:type="paragraph" w:styleId="Pieddepage">
    <w:name w:val="footer"/>
    <w:basedOn w:val="Normal"/>
    <w:link w:val="PieddepageCar"/>
    <w:uiPriority w:val="99"/>
    <w:unhideWhenUsed/>
    <w:rsid w:val="00E9707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7072"/>
  </w:style>
  <w:style w:type="paragraph" w:styleId="NormalWeb">
    <w:name w:val="Normal (Web)"/>
    <w:basedOn w:val="Normal"/>
    <w:uiPriority w:val="99"/>
    <w:semiHidden/>
    <w:unhideWhenUsed/>
    <w:rsid w:val="00321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mousquetaires.com" TargetMode="External"/><Relationship Id="rId21" Type="http://schemas.openxmlformats.org/officeDocument/2006/relationships/image" Target="media/image8.jpg"/><Relationship Id="rId42" Type="http://schemas.openxmlformats.org/officeDocument/2006/relationships/hyperlink" Target="http://www.mousquetaires.com" TargetMode="External"/><Relationship Id="rId47" Type="http://schemas.openxmlformats.org/officeDocument/2006/relationships/image" Target="media/image21.jpg"/><Relationship Id="rId63" Type="http://schemas.openxmlformats.org/officeDocument/2006/relationships/image" Target="media/image29.jpg"/><Relationship Id="rId68" Type="http://schemas.openxmlformats.org/officeDocument/2006/relationships/hyperlink" Target="http://www.mousquetaires.com" TargetMode="External"/><Relationship Id="rId7" Type="http://schemas.openxmlformats.org/officeDocument/2006/relationships/hyperlink" Target="https://www.mousquetaire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ousquetaires.com" TargetMode="External"/><Relationship Id="rId29" Type="http://schemas.openxmlformats.org/officeDocument/2006/relationships/image" Target="media/image12.jpg"/><Relationship Id="rId11" Type="http://schemas.openxmlformats.org/officeDocument/2006/relationships/image" Target="media/image3.jpg"/><Relationship Id="rId24" Type="http://schemas.openxmlformats.org/officeDocument/2006/relationships/hyperlink" Target="http://www.mousquetaires.com" TargetMode="External"/><Relationship Id="rId32" Type="http://schemas.openxmlformats.org/officeDocument/2006/relationships/hyperlink" Target="http://www.mousquetaires.com" TargetMode="External"/><Relationship Id="rId37" Type="http://schemas.openxmlformats.org/officeDocument/2006/relationships/image" Target="media/image16.jpg"/><Relationship Id="rId40" Type="http://schemas.openxmlformats.org/officeDocument/2006/relationships/hyperlink" Target="http://www.mousquetaires.com" TargetMode="External"/><Relationship Id="rId45" Type="http://schemas.openxmlformats.org/officeDocument/2006/relationships/image" Target="media/image20.jpg"/><Relationship Id="rId53" Type="http://schemas.openxmlformats.org/officeDocument/2006/relationships/image" Target="media/image24.jpg"/><Relationship Id="rId58" Type="http://schemas.openxmlformats.org/officeDocument/2006/relationships/hyperlink" Target="http://www.mousquetaires.com" TargetMode="External"/><Relationship Id="rId66" Type="http://schemas.openxmlformats.org/officeDocument/2006/relationships/hyperlink" Target="http://www.mousquetaires.com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28.jpg"/><Relationship Id="rId19" Type="http://schemas.openxmlformats.org/officeDocument/2006/relationships/image" Target="media/image7.jpg"/><Relationship Id="rId14" Type="http://schemas.openxmlformats.org/officeDocument/2006/relationships/hyperlink" Target="http://www.mousquetaires.com" TargetMode="External"/><Relationship Id="rId22" Type="http://schemas.openxmlformats.org/officeDocument/2006/relationships/hyperlink" Target="http://www.mousquetaires.com" TargetMode="External"/><Relationship Id="rId27" Type="http://schemas.openxmlformats.org/officeDocument/2006/relationships/image" Target="media/image11.jpg"/><Relationship Id="rId30" Type="http://schemas.openxmlformats.org/officeDocument/2006/relationships/hyperlink" Target="http://www.mousquetaires.com" TargetMode="External"/><Relationship Id="rId35" Type="http://schemas.openxmlformats.org/officeDocument/2006/relationships/image" Target="media/image15.jpg"/><Relationship Id="rId43" Type="http://schemas.openxmlformats.org/officeDocument/2006/relationships/image" Target="media/image19.jpg"/><Relationship Id="rId48" Type="http://schemas.openxmlformats.org/officeDocument/2006/relationships/hyperlink" Target="http://www.mousquetaires.com" TargetMode="External"/><Relationship Id="rId56" Type="http://schemas.openxmlformats.org/officeDocument/2006/relationships/hyperlink" Target="http://www.mousquetaires.com" TargetMode="External"/><Relationship Id="rId64" Type="http://schemas.openxmlformats.org/officeDocument/2006/relationships/hyperlink" Target="http://www.mousquetaires.com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3.jpg"/><Relationship Id="rId3" Type="http://schemas.openxmlformats.org/officeDocument/2006/relationships/settings" Target="settings.xml"/><Relationship Id="rId12" Type="http://schemas.openxmlformats.org/officeDocument/2006/relationships/hyperlink" Target="http://www.mousquetaires.com" TargetMode="External"/><Relationship Id="rId17" Type="http://schemas.openxmlformats.org/officeDocument/2006/relationships/image" Target="media/image6.jpg"/><Relationship Id="rId25" Type="http://schemas.openxmlformats.org/officeDocument/2006/relationships/image" Target="media/image10.jpg"/><Relationship Id="rId33" Type="http://schemas.openxmlformats.org/officeDocument/2006/relationships/image" Target="media/image14.jpg"/><Relationship Id="rId38" Type="http://schemas.openxmlformats.org/officeDocument/2006/relationships/hyperlink" Target="http://www.mousquetaires.com" TargetMode="External"/><Relationship Id="rId46" Type="http://schemas.openxmlformats.org/officeDocument/2006/relationships/hyperlink" Target="http://www.mousquetaires.com" TargetMode="External"/><Relationship Id="rId59" Type="http://schemas.openxmlformats.org/officeDocument/2006/relationships/image" Target="media/image27.jpg"/><Relationship Id="rId67" Type="http://schemas.openxmlformats.org/officeDocument/2006/relationships/image" Target="media/image31.jpg"/><Relationship Id="rId20" Type="http://schemas.openxmlformats.org/officeDocument/2006/relationships/hyperlink" Target="http://www.mousquetaires.com" TargetMode="External"/><Relationship Id="rId41" Type="http://schemas.openxmlformats.org/officeDocument/2006/relationships/image" Target="media/image18.jpg"/><Relationship Id="rId54" Type="http://schemas.openxmlformats.org/officeDocument/2006/relationships/hyperlink" Target="http://www.mousquetaires.com" TargetMode="External"/><Relationship Id="rId62" Type="http://schemas.openxmlformats.org/officeDocument/2006/relationships/hyperlink" Target="http://www.mousquetaires.com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jpg"/><Relationship Id="rId23" Type="http://schemas.openxmlformats.org/officeDocument/2006/relationships/image" Target="media/image9.jpg"/><Relationship Id="rId28" Type="http://schemas.openxmlformats.org/officeDocument/2006/relationships/hyperlink" Target="http://www.mousquetaires.com" TargetMode="External"/><Relationship Id="rId36" Type="http://schemas.openxmlformats.org/officeDocument/2006/relationships/hyperlink" Target="http://www.mousquetaires.com" TargetMode="External"/><Relationship Id="rId49" Type="http://schemas.openxmlformats.org/officeDocument/2006/relationships/image" Target="media/image22.jpg"/><Relationship Id="rId57" Type="http://schemas.openxmlformats.org/officeDocument/2006/relationships/image" Target="media/image26.jpg"/><Relationship Id="rId10" Type="http://schemas.openxmlformats.org/officeDocument/2006/relationships/hyperlink" Target="http://www.mousquetaires.com" TargetMode="External"/><Relationship Id="rId31" Type="http://schemas.openxmlformats.org/officeDocument/2006/relationships/image" Target="media/image13.jpg"/><Relationship Id="rId44" Type="http://schemas.openxmlformats.org/officeDocument/2006/relationships/hyperlink" Target="http://www.mousquetaires.com" TargetMode="External"/><Relationship Id="rId52" Type="http://schemas.openxmlformats.org/officeDocument/2006/relationships/hyperlink" Target="http://www.mousquetaires.com" TargetMode="External"/><Relationship Id="rId60" Type="http://schemas.openxmlformats.org/officeDocument/2006/relationships/hyperlink" Target="http://www.mousquetaires.com" TargetMode="External"/><Relationship Id="rId65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hyperlink" Target="http://www.mousquetaires.com" TargetMode="External"/><Relationship Id="rId39" Type="http://schemas.openxmlformats.org/officeDocument/2006/relationships/image" Target="media/image17.jpg"/><Relationship Id="rId34" Type="http://schemas.openxmlformats.org/officeDocument/2006/relationships/hyperlink" Target="http://www.mousquetaires.com" TargetMode="External"/><Relationship Id="rId50" Type="http://schemas.openxmlformats.org/officeDocument/2006/relationships/hyperlink" Target="http://www.mousquetaires.com" TargetMode="External"/><Relationship Id="rId55" Type="http://schemas.openxmlformats.org/officeDocument/2006/relationships/image" Target="media/image2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ffice365_data\gteulere\Onedrive\OneDrive%20-%20Groupement%20les%20Mousquetaires\Bureau\Signature%20mail%20SPDV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1ED96-15FE-42CC-868D-420952E80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Signature mail SPDV.dotx</Template>
  <TotalTime>150</TotalTime>
  <Pages>16</Pages>
  <Words>882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TEULERE</dc:creator>
  <cp:keywords/>
  <dc:description/>
  <cp:lastModifiedBy>Geraldine TEULERE</cp:lastModifiedBy>
  <cp:revision>26</cp:revision>
  <cp:lastPrinted>2024-12-10T14:57:00Z</cp:lastPrinted>
  <dcterms:created xsi:type="dcterms:W3CDTF">2024-12-10T12:33:00Z</dcterms:created>
  <dcterms:modified xsi:type="dcterms:W3CDTF">2024-12-10T15:04:00Z</dcterms:modified>
</cp:coreProperties>
</file>